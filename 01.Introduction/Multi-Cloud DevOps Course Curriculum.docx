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13195982"/>
        <w:docPartObj>
          <w:docPartGallery w:val="Cover Pages"/>
          <w:docPartUnique/>
        </w:docPartObj>
      </w:sdtPr>
      <w:sdtContent>
        <w:p w14:paraId="14726D24" w14:textId="77777777" w:rsidR="00AA1D3C" w:rsidRDefault="00653506">
          <w:r>
            <w:rPr>
              <w:noProof/>
              <w:lang w:eastAsia="zh-CN"/>
            </w:rPr>
            <mc:AlternateContent>
              <mc:Choice Requires="wps">
                <w:drawing>
                  <wp:anchor distT="0" distB="0" distL="114300" distR="114300" simplePos="0" relativeHeight="251659264" behindDoc="0" locked="0" layoutInCell="1" allowOverlap="1" wp14:anchorId="3412E775" wp14:editId="787CAD07">
                    <wp:simplePos x="0" y="0"/>
                    <wp:positionH relativeFrom="page">
                      <wp:align>center</wp:align>
                    </wp:positionH>
                    <wp:positionV relativeFrom="page">
                      <wp:align>center</wp:align>
                    </wp:positionV>
                    <wp:extent cx="1712890" cy="3840480"/>
                    <wp:effectExtent l="0" t="0" r="1270" b="0"/>
                    <wp:wrapNone/>
                    <wp:docPr id="138" name="Text Box 101"/>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A50E82" w:themeColor="accent2"/>
                                  </w:tblBorders>
                                  <w:tblCellMar>
                                    <w:top w:w="1296" w:type="dxa"/>
                                    <w:left w:w="360" w:type="dxa"/>
                                    <w:bottom w:w="1296" w:type="dxa"/>
                                    <w:right w:w="360" w:type="dxa"/>
                                  </w:tblCellMar>
                                  <w:tblLook w:val="04A0" w:firstRow="1" w:lastRow="0" w:firstColumn="1" w:lastColumn="0" w:noHBand="0" w:noVBand="1"/>
                                </w:tblPr>
                                <w:tblGrid>
                                  <w:gridCol w:w="6740"/>
                                  <w:gridCol w:w="2452"/>
                                </w:tblGrid>
                                <w:tr w:rsidR="00653506" w14:paraId="1E61AD29" w14:textId="77777777">
                                  <w:trPr>
                                    <w:jc w:val="center"/>
                                  </w:trPr>
                                  <w:tc>
                                    <w:tcPr>
                                      <w:tcW w:w="2568" w:type="pct"/>
                                      <w:vAlign w:val="center"/>
                                    </w:tcPr>
                                    <w:p w14:paraId="0DCE1DBC" w14:textId="62ECF64C" w:rsidR="00653506" w:rsidRDefault="006368CB">
                                      <w:pPr>
                                        <w:jc w:val="right"/>
                                      </w:pPr>
                                      <w:r>
                                        <w:rPr>
                                          <w:noProof/>
                                        </w:rPr>
                                        <w:drawing>
                                          <wp:inline distT="0" distB="0" distL="0" distR="0" wp14:anchorId="37B1A38B" wp14:editId="3710DBB1">
                                            <wp:extent cx="3819646" cy="3819646"/>
                                            <wp:effectExtent l="0" t="0" r="3175" b="3175"/>
                                            <wp:docPr id="412649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49763" name="Picture 412649763"/>
                                                    <pic:cNvPicPr/>
                                                  </pic:nvPicPr>
                                                  <pic:blipFill>
                                                    <a:blip r:embed="rId9">
                                                      <a:extLst>
                                                        <a:ext uri="{28A0092B-C50C-407E-A947-70E740481C1C}">
                                                          <a14:useLocalDpi xmlns:a14="http://schemas.microsoft.com/office/drawing/2010/main" val="0"/>
                                                        </a:ext>
                                                      </a:extLst>
                                                    </a:blip>
                                                    <a:stretch>
                                                      <a:fillRect/>
                                                    </a:stretch>
                                                  </pic:blipFill>
                                                  <pic:spPr>
                                                    <a:xfrm>
                                                      <a:off x="0" y="0"/>
                                                      <a:ext cx="3854639" cy="3854639"/>
                                                    </a:xfrm>
                                                    <a:prstGeom prst="rect">
                                                      <a:avLst/>
                                                    </a:prstGeom>
                                                  </pic:spPr>
                                                </pic:pic>
                                              </a:graphicData>
                                            </a:graphic>
                                          </wp:inline>
                                        </w:drawing>
                                      </w:r>
                                    </w:p>
                                    <w:sdt>
                                      <w:sdtPr>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7576D6B" w14:textId="0BA5EE17" w:rsidR="00653506" w:rsidRDefault="00405928">
                                          <w:pPr>
                                            <w:pStyle w:val="NoSpacing"/>
                                            <w:spacing w:line="312" w:lineRule="auto"/>
                                            <w:jc w:val="right"/>
                                            <w:rPr>
                                              <w:caps/>
                                              <w:color w:val="191919" w:themeColor="text1" w:themeTint="E6"/>
                                              <w:sz w:val="72"/>
                                              <w:szCs w:val="72"/>
                                            </w:rPr>
                                          </w:pPr>
                                          <w:r w:rsidRPr="00405928">
                                            <w:rPr>
                                              <w:caps/>
                                              <w:color w:val="191919" w:themeColor="text1" w:themeTint="E6"/>
                                              <w:sz w:val="56"/>
                                              <w:szCs w:val="56"/>
                                            </w:rPr>
                                            <w:t>Multi-Cloud DevOps</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00D7D96" w14:textId="1949E4BE" w:rsidR="00653506" w:rsidRDefault="009D2B3E">
                                          <w:pPr>
                                            <w:jc w:val="right"/>
                                          </w:pPr>
                                          <w:r>
                                            <w:rPr>
                                              <w:color w:val="000000" w:themeColor="text1"/>
                                            </w:rPr>
                                            <w:t xml:space="preserve">Industry Ready professional </w:t>
                                          </w:r>
                                          <w:r w:rsidR="00390ABF">
                                            <w:rPr>
                                              <w:color w:val="000000" w:themeColor="text1"/>
                                            </w:rPr>
                                            <w:t>curriculum</w:t>
                                          </w:r>
                                        </w:p>
                                      </w:sdtContent>
                                    </w:sdt>
                                  </w:tc>
                                  <w:tc>
                                    <w:tcPr>
                                      <w:tcW w:w="2432" w:type="pct"/>
                                      <w:vAlign w:val="center"/>
                                    </w:tcPr>
                                    <w:p w14:paraId="1097A38F" w14:textId="77777777" w:rsidR="00653506" w:rsidRDefault="00653506">
                                      <w:pPr>
                                        <w:pStyle w:val="NoSpacing"/>
                                        <w:rPr>
                                          <w:caps/>
                                          <w:color w:val="A50E82" w:themeColor="accent2"/>
                                          <w:sz w:val="26"/>
                                          <w:szCs w:val="26"/>
                                        </w:rPr>
                                      </w:pPr>
                                      <w:r>
                                        <w:rPr>
                                          <w:caps/>
                                          <w:color w:val="A50E82" w:themeColor="accent2"/>
                                          <w:sz w:val="26"/>
                                          <w:szCs w:val="26"/>
                                        </w:rPr>
                                        <w:t>Abstract</w:t>
                                      </w:r>
                                    </w:p>
                                    <w:sdt>
                                      <w:sdtPr>
                                        <w:rPr>
                                          <w:rFonts w:ascii="Ginto Copilot Variable" w:hAnsi="Ginto Copilot Variable"/>
                                          <w:color w:val="26221F"/>
                                          <w:sz w:val="23"/>
                                          <w:szCs w:val="23"/>
                                        </w:rPr>
                                        <w:alias w:val="Abstract"/>
                                        <w:tag w:val=""/>
                                        <w:id w:val="-2036181933"/>
                                        <w:dataBinding w:prefixMappings="xmlns:ns0='http://schemas.microsoft.com/office/2006/coverPageProps' " w:xpath="/ns0:CoverPageProperties[1]/ns0:Abstract[1]" w:storeItemID="{55AF091B-3C7A-41E3-B477-F2FDAA23CFDA}"/>
                                        <w:text/>
                                      </w:sdtPr>
                                      <w:sdtContent>
                                        <w:p w14:paraId="246A640A" w14:textId="59F5E222" w:rsidR="00653506" w:rsidRDefault="00131E7F">
                                          <w:pPr>
                                            <w:rPr>
                                              <w:color w:val="000000" w:themeColor="text1"/>
                                            </w:rPr>
                                          </w:pPr>
                                          <w:r w:rsidRPr="00131E7F">
                                            <w:rPr>
                                              <w:rFonts w:ascii="Ginto Copilot Variable" w:hAnsi="Ginto Copilot Variable"/>
                                              <w:color w:val="26221F"/>
                                              <w:sz w:val="23"/>
                                              <w:szCs w:val="23"/>
                                            </w:rPr>
                                            <w:t>The Multi-Cloud DevOps</w:t>
                                          </w:r>
                                          <w:r w:rsidR="0006149B">
                                            <w:rPr>
                                              <w:rFonts w:ascii="Ginto Copilot Variable" w:hAnsi="Ginto Copilot Variable"/>
                                              <w:color w:val="26221F"/>
                                              <w:sz w:val="23"/>
                                              <w:szCs w:val="23"/>
                                            </w:rPr>
                                            <w:t>: I</w:t>
                                          </w:r>
                                          <w:r w:rsidRPr="00131E7F">
                                            <w:rPr>
                                              <w:rFonts w:ascii="Ginto Copilot Variable" w:hAnsi="Ginto Copilot Variable"/>
                                              <w:color w:val="26221F"/>
                                              <w:sz w:val="23"/>
                                              <w:szCs w:val="23"/>
                                            </w:rPr>
                                            <w:t>ndustry ‑Ready Professional Curriculum is a comprehensive, beginner‑friendly program designed to build strong foundational skills and real‑world engineering confidence. This curriculum blends cloud fundamentals, DevOps principles, automation workflows, and hands‑on multi‑cloud deployment practices across AWS, Azure, and Google Cloud. Each module is structured to remove overwhelm, reinforce clarity, and guide learners through practical, industry‑aligned scenarios. By integrating modern tools, CI/CD pipelines, containerization, infrastructure automation, and cloud‑native operations, the program prepares learners for real engineering environments and job‑ready responsibilities. The curriculum emphasizes step‑by‑step learning, practical labs, and professional best practices, enabling students to transition from zero experience to competent Multi‑Cloud DevOps engineers capable of contributing to enterprise‑scale systems.</w:t>
                                          </w:r>
                                        </w:p>
                                      </w:sdtContent>
                                    </w:sdt>
                                    <w:sdt>
                                      <w:sdtPr>
                                        <w:rPr>
                                          <w:color w:val="A50E8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08CAB3A" w14:textId="5ADEB2FC" w:rsidR="00653506" w:rsidRDefault="00653506">
                                          <w:pPr>
                                            <w:pStyle w:val="NoSpacing"/>
                                            <w:rPr>
                                              <w:color w:val="A50E82" w:themeColor="accent2"/>
                                              <w:sz w:val="26"/>
                                              <w:szCs w:val="26"/>
                                            </w:rPr>
                                          </w:pPr>
                                          <w:r>
                                            <w:rPr>
                                              <w:color w:val="A50E82" w:themeColor="accent2"/>
                                              <w:sz w:val="26"/>
                                              <w:szCs w:val="26"/>
                                            </w:rPr>
                                            <w:t>Atul Matkawala</w:t>
                                          </w:r>
                                        </w:p>
                                      </w:sdtContent>
                                    </w:sdt>
                                    <w:p w14:paraId="4F919082" w14:textId="6B58F6A6" w:rsidR="00653506" w:rsidRDefault="00000000">
                                      <w:pPr>
                                        <w:pStyle w:val="NoSpacing"/>
                                      </w:pPr>
                                      <w:sdt>
                                        <w:sdtPr>
                                          <w:rPr>
                                            <w:color w:val="146194"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983824">
                                            <w:rPr>
                                              <w:color w:val="146194" w:themeColor="text2"/>
                                            </w:rPr>
                                            <w:t>Multi-Cloud DevOps</w:t>
                                          </w:r>
                                        </w:sdtContent>
                                      </w:sdt>
                                    </w:p>
                                  </w:tc>
                                </w:tr>
                              </w:tbl>
                              <w:p w14:paraId="243CC0E2" w14:textId="77777777" w:rsidR="00653506" w:rsidRDefault="00653506"/>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3412E775" id="_x0000_t202" coordsize="21600,21600" o:spt="202" path="m,l,21600r21600,l21600,xe">
                    <v:stroke joinstyle="miter"/>
                    <v:path gradientshapeok="t" o:connecttype="rect"/>
                  </v:shapetype>
                  <v:shape id="Text Box 101"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" fillcolor="white [3201]" stroked="f" strokeweight=".5pt">
                    <v:textbox inset="0,0,0,0">
                      <w:txbxContent>
                        <w:tbl>
                          <w:tblPr>
                            <w:tblW w:w="5000" w:type="pct"/>
                            <w:jc w:val="center"/>
                            <w:tblBorders>
                              <w:insideV w:val="single" w:sz="12" w:space="0" w:color="A50E82" w:themeColor="accent2"/>
                            </w:tblBorders>
                            <w:tblCellMar>
                              <w:top w:w="1296" w:type="dxa"/>
                              <w:left w:w="360" w:type="dxa"/>
                              <w:bottom w:w="1296" w:type="dxa"/>
                              <w:right w:w="360" w:type="dxa"/>
                            </w:tblCellMar>
                            <w:tblLook w:val="04A0" w:firstRow="1" w:lastRow="0" w:firstColumn="1" w:lastColumn="0" w:noHBand="0" w:noVBand="1"/>
                          </w:tblPr>
                          <w:tblGrid>
                            <w:gridCol w:w="6740"/>
                            <w:gridCol w:w="2452"/>
                          </w:tblGrid>
                          <w:tr w:rsidR="00653506" w14:paraId="1E61AD29" w14:textId="77777777">
                            <w:trPr>
                              <w:jc w:val="center"/>
                            </w:trPr>
                            <w:tc>
                              <w:tcPr>
                                <w:tcW w:w="2568" w:type="pct"/>
                                <w:vAlign w:val="center"/>
                              </w:tcPr>
                              <w:p w14:paraId="0DCE1DBC" w14:textId="62ECF64C" w:rsidR="00653506" w:rsidRDefault="006368CB">
                                <w:pPr>
                                  <w:jc w:val="right"/>
                                </w:pPr>
                                <w:r>
                                  <w:rPr>
                                    <w:noProof/>
                                  </w:rPr>
                                  <w:drawing>
                                    <wp:inline distT="0" distB="0" distL="0" distR="0" wp14:anchorId="37B1A38B" wp14:editId="3710DBB1">
                                      <wp:extent cx="3819646" cy="3819646"/>
                                      <wp:effectExtent l="0" t="0" r="3175" b="3175"/>
                                      <wp:docPr id="412649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49763" name="Picture 412649763"/>
                                              <pic:cNvPicPr/>
                                            </pic:nvPicPr>
                                            <pic:blipFill>
                                              <a:blip r:embed="rId9">
                                                <a:extLst>
                                                  <a:ext uri="{28A0092B-C50C-407E-A947-70E740481C1C}">
                                                    <a14:useLocalDpi xmlns:a14="http://schemas.microsoft.com/office/drawing/2010/main" val="0"/>
                                                  </a:ext>
                                                </a:extLst>
                                              </a:blip>
                                              <a:stretch>
                                                <a:fillRect/>
                                              </a:stretch>
                                            </pic:blipFill>
                                            <pic:spPr>
                                              <a:xfrm>
                                                <a:off x="0" y="0"/>
                                                <a:ext cx="3854639" cy="3854639"/>
                                              </a:xfrm>
                                              <a:prstGeom prst="rect">
                                                <a:avLst/>
                                              </a:prstGeom>
                                            </pic:spPr>
                                          </pic:pic>
                                        </a:graphicData>
                                      </a:graphic>
                                    </wp:inline>
                                  </w:drawing>
                                </w:r>
                              </w:p>
                              <w:sdt>
                                <w:sdtPr>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7576D6B" w14:textId="0BA5EE17" w:rsidR="00653506" w:rsidRDefault="00405928">
                                    <w:pPr>
                                      <w:pStyle w:val="NoSpacing"/>
                                      <w:spacing w:line="312" w:lineRule="auto"/>
                                      <w:jc w:val="right"/>
                                      <w:rPr>
                                        <w:caps/>
                                        <w:color w:val="191919" w:themeColor="text1" w:themeTint="E6"/>
                                        <w:sz w:val="72"/>
                                        <w:szCs w:val="72"/>
                                      </w:rPr>
                                    </w:pPr>
                                    <w:r w:rsidRPr="00405928">
                                      <w:rPr>
                                        <w:caps/>
                                        <w:color w:val="191919" w:themeColor="text1" w:themeTint="E6"/>
                                        <w:sz w:val="56"/>
                                        <w:szCs w:val="56"/>
                                      </w:rPr>
                                      <w:t>Multi-Cloud DevOps</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00D7D96" w14:textId="1949E4BE" w:rsidR="00653506" w:rsidRDefault="009D2B3E">
                                    <w:pPr>
                                      <w:jc w:val="right"/>
                                    </w:pPr>
                                    <w:r>
                                      <w:rPr>
                                        <w:color w:val="000000" w:themeColor="text1"/>
                                      </w:rPr>
                                      <w:t xml:space="preserve">Industry Ready professional </w:t>
                                    </w:r>
                                    <w:r w:rsidR="00390ABF">
                                      <w:rPr>
                                        <w:color w:val="000000" w:themeColor="text1"/>
                                      </w:rPr>
                                      <w:t>curriculum</w:t>
                                    </w:r>
                                  </w:p>
                                </w:sdtContent>
                              </w:sdt>
                            </w:tc>
                            <w:tc>
                              <w:tcPr>
                                <w:tcW w:w="2432" w:type="pct"/>
                                <w:vAlign w:val="center"/>
                              </w:tcPr>
                              <w:p w14:paraId="1097A38F" w14:textId="77777777" w:rsidR="00653506" w:rsidRDefault="00653506">
                                <w:pPr>
                                  <w:pStyle w:val="NoSpacing"/>
                                  <w:rPr>
                                    <w:caps/>
                                    <w:color w:val="A50E82" w:themeColor="accent2"/>
                                    <w:sz w:val="26"/>
                                    <w:szCs w:val="26"/>
                                  </w:rPr>
                                </w:pPr>
                                <w:r>
                                  <w:rPr>
                                    <w:caps/>
                                    <w:color w:val="A50E82" w:themeColor="accent2"/>
                                    <w:sz w:val="26"/>
                                    <w:szCs w:val="26"/>
                                  </w:rPr>
                                  <w:t>Abstract</w:t>
                                </w:r>
                              </w:p>
                              <w:sdt>
                                <w:sdtPr>
                                  <w:rPr>
                                    <w:rFonts w:ascii="Ginto Copilot Variable" w:hAnsi="Ginto Copilot Variable"/>
                                    <w:color w:val="26221F"/>
                                    <w:sz w:val="23"/>
                                    <w:szCs w:val="23"/>
                                  </w:rPr>
                                  <w:alias w:val="Abstract"/>
                                  <w:tag w:val=""/>
                                  <w:id w:val="-2036181933"/>
                                  <w:dataBinding w:prefixMappings="xmlns:ns0='http://schemas.microsoft.com/office/2006/coverPageProps' " w:xpath="/ns0:CoverPageProperties[1]/ns0:Abstract[1]" w:storeItemID="{55AF091B-3C7A-41E3-B477-F2FDAA23CFDA}"/>
                                  <w:text/>
                                </w:sdtPr>
                                <w:sdtContent>
                                  <w:p w14:paraId="246A640A" w14:textId="59F5E222" w:rsidR="00653506" w:rsidRDefault="00131E7F">
                                    <w:pPr>
                                      <w:rPr>
                                        <w:color w:val="000000" w:themeColor="text1"/>
                                      </w:rPr>
                                    </w:pPr>
                                    <w:r w:rsidRPr="00131E7F">
                                      <w:rPr>
                                        <w:rFonts w:ascii="Ginto Copilot Variable" w:hAnsi="Ginto Copilot Variable"/>
                                        <w:color w:val="26221F"/>
                                        <w:sz w:val="23"/>
                                        <w:szCs w:val="23"/>
                                      </w:rPr>
                                      <w:t>The Multi-Cloud DevOps</w:t>
                                    </w:r>
                                    <w:r w:rsidR="0006149B">
                                      <w:rPr>
                                        <w:rFonts w:ascii="Ginto Copilot Variable" w:hAnsi="Ginto Copilot Variable"/>
                                        <w:color w:val="26221F"/>
                                        <w:sz w:val="23"/>
                                        <w:szCs w:val="23"/>
                                      </w:rPr>
                                      <w:t>: I</w:t>
                                    </w:r>
                                    <w:r w:rsidRPr="00131E7F">
                                      <w:rPr>
                                        <w:rFonts w:ascii="Ginto Copilot Variable" w:hAnsi="Ginto Copilot Variable"/>
                                        <w:color w:val="26221F"/>
                                        <w:sz w:val="23"/>
                                        <w:szCs w:val="23"/>
                                      </w:rPr>
                                      <w:t>ndustry ‑Ready Professional Curriculum is a comprehensive, beginner‑friendly program designed to build strong foundational skills and real‑world engineering confidence. This curriculum blends cloud fundamentals, DevOps principles, automation workflows, and hands‑on multi‑cloud deployment practices across AWS, Azure, and Google Cloud. Each module is structured to remove overwhelm, reinforce clarity, and guide learners through practical, industry‑aligned scenarios. By integrating modern tools, CI/CD pipelines, containerization, infrastructure automation, and cloud‑native operations, the program prepares learners for real engineering environments and job‑ready responsibilities. The curriculum emphasizes step‑by‑step learning, practical labs, and professional best practices, enabling students to transition from zero experience to competent Multi‑Cloud DevOps engineers capable of contributing to enterprise‑scale systems.</w:t>
                                    </w:r>
                                  </w:p>
                                </w:sdtContent>
                              </w:sdt>
                              <w:sdt>
                                <w:sdtPr>
                                  <w:rPr>
                                    <w:color w:val="A50E8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08CAB3A" w14:textId="5ADEB2FC" w:rsidR="00653506" w:rsidRDefault="00653506">
                                    <w:pPr>
                                      <w:pStyle w:val="NoSpacing"/>
                                      <w:rPr>
                                        <w:color w:val="A50E82" w:themeColor="accent2"/>
                                        <w:sz w:val="26"/>
                                        <w:szCs w:val="26"/>
                                      </w:rPr>
                                    </w:pPr>
                                    <w:r>
                                      <w:rPr>
                                        <w:color w:val="A50E82" w:themeColor="accent2"/>
                                        <w:sz w:val="26"/>
                                        <w:szCs w:val="26"/>
                                      </w:rPr>
                                      <w:t>Atul Matkawala</w:t>
                                    </w:r>
                                  </w:p>
                                </w:sdtContent>
                              </w:sdt>
                              <w:p w14:paraId="4F919082" w14:textId="6B58F6A6" w:rsidR="00653506" w:rsidRDefault="00000000">
                                <w:pPr>
                                  <w:pStyle w:val="NoSpacing"/>
                                </w:pPr>
                                <w:sdt>
                                  <w:sdtPr>
                                    <w:rPr>
                                      <w:color w:val="146194"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983824">
                                      <w:rPr>
                                        <w:color w:val="146194" w:themeColor="text2"/>
                                      </w:rPr>
                                      <w:t>Multi-Cloud DevOps</w:t>
                                    </w:r>
                                  </w:sdtContent>
                                </w:sdt>
                              </w:p>
                            </w:tc>
                          </w:tr>
                        </w:tbl>
                        <w:p w14:paraId="243CC0E2" w14:textId="77777777" w:rsidR="00653506" w:rsidRDefault="00653506"/>
                      </w:txbxContent>
                    </v:textbox>
                    <w10:wrap anchorx="page" anchory="page"/>
                  </v:shape>
                </w:pict>
              </mc:Fallback>
            </mc:AlternateContent>
          </w:r>
          <w:r>
            <w:br w:type="page"/>
          </w:r>
        </w:p>
        <w:sdt>
          <w:sdtPr>
            <w:rPr>
              <w:rFonts w:asciiTheme="minorHAnsi" w:eastAsiaTheme="minorHAnsi" w:hAnsiTheme="minorHAnsi" w:cstheme="minorBidi"/>
              <w:b w:val="0"/>
              <w:color w:val="1E92DF" w:themeColor="text2" w:themeTint="BF"/>
              <w:sz w:val="24"/>
              <w:szCs w:val="24"/>
            </w:rPr>
            <w:id w:val="-1818329377"/>
            <w:docPartObj>
              <w:docPartGallery w:val="Table of Contents"/>
              <w:docPartUnique/>
            </w:docPartObj>
          </w:sdtPr>
          <w:sdtEndPr>
            <w:rPr>
              <w:bCs/>
              <w:noProof/>
            </w:rPr>
          </w:sdtEndPr>
          <w:sdtContent>
            <w:p w14:paraId="04D1AD70" w14:textId="46FBED69" w:rsidR="00AA1D3C" w:rsidRDefault="00AA1D3C">
              <w:pPr>
                <w:pStyle w:val="TOCHeading"/>
              </w:pPr>
              <w:r>
                <w:t>Table of Contents</w:t>
              </w:r>
            </w:p>
            <w:p w14:paraId="3B3483FB" w14:textId="66AA70FD" w:rsidR="00AA1D3C" w:rsidRDefault="00AA1D3C">
              <w:pPr>
                <w:pStyle w:val="TOC1"/>
                <w:tabs>
                  <w:tab w:val="right" w:leader="dot" w:pos="13166"/>
                </w:tabs>
                <w:rPr>
                  <w:noProof/>
                </w:rPr>
              </w:pPr>
              <w:r>
                <w:rPr>
                  <w:b w:val="0"/>
                  <w:bCs w:val="0"/>
                </w:rPr>
                <w:fldChar w:fldCharType="begin"/>
              </w:r>
              <w:r>
                <w:instrText xml:space="preserve"> TOC \o "1-3" \h \z \u </w:instrText>
              </w:r>
              <w:r>
                <w:rPr>
                  <w:b w:val="0"/>
                  <w:bCs w:val="0"/>
                </w:rPr>
                <w:fldChar w:fldCharType="separate"/>
              </w:r>
              <w:hyperlink w:anchor="_Toc219628932" w:history="1">
                <w:r w:rsidRPr="009A133E">
                  <w:rPr>
                    <w:rStyle w:val="Hyperlink"/>
                    <w:noProof/>
                  </w:rPr>
                  <w:t>Course Overview</w:t>
                </w:r>
                <w:r>
                  <w:rPr>
                    <w:noProof/>
                    <w:webHidden/>
                  </w:rPr>
                  <w:tab/>
                </w:r>
                <w:r>
                  <w:rPr>
                    <w:noProof/>
                    <w:webHidden/>
                  </w:rPr>
                  <w:fldChar w:fldCharType="begin"/>
                </w:r>
                <w:r>
                  <w:rPr>
                    <w:noProof/>
                    <w:webHidden/>
                  </w:rPr>
                  <w:instrText xml:space="preserve"> PAGEREF _Toc219628932 \h </w:instrText>
                </w:r>
                <w:r>
                  <w:rPr>
                    <w:noProof/>
                    <w:webHidden/>
                  </w:rPr>
                </w:r>
                <w:r>
                  <w:rPr>
                    <w:noProof/>
                    <w:webHidden/>
                  </w:rPr>
                  <w:fldChar w:fldCharType="separate"/>
                </w:r>
                <w:r w:rsidR="000B5ECA">
                  <w:rPr>
                    <w:noProof/>
                    <w:webHidden/>
                  </w:rPr>
                  <w:t>4</w:t>
                </w:r>
                <w:r>
                  <w:rPr>
                    <w:noProof/>
                    <w:webHidden/>
                  </w:rPr>
                  <w:fldChar w:fldCharType="end"/>
                </w:r>
              </w:hyperlink>
            </w:p>
            <w:p w14:paraId="68B7F55F" w14:textId="561920CA" w:rsidR="00AA1D3C" w:rsidRDefault="00AA1D3C">
              <w:pPr>
                <w:pStyle w:val="TOC2"/>
                <w:tabs>
                  <w:tab w:val="right" w:leader="dot" w:pos="13166"/>
                </w:tabs>
                <w:rPr>
                  <w:noProof/>
                </w:rPr>
              </w:pPr>
              <w:hyperlink w:anchor="_Toc219628933" w:history="1">
                <w:r w:rsidRPr="009A133E">
                  <w:rPr>
                    <w:rStyle w:val="Hyperlink"/>
                    <w:noProof/>
                  </w:rPr>
                  <w:t xml:space="preserve">Duration: 4 Months | 120 hours | Beginner </w:t>
                </w:r>
                <w:r w:rsidRPr="009A133E">
                  <w:rPr>
                    <w:rStyle w:val="Hyperlink"/>
                    <w:noProof/>
                  </w:rPr>
                  <w:sym w:font="Wingdings" w:char="F0E0"/>
                </w:r>
                <w:r w:rsidRPr="009A133E">
                  <w:rPr>
                    <w:rStyle w:val="Hyperlink"/>
                    <w:noProof/>
                  </w:rPr>
                  <w:t xml:space="preserve"> Job Ready</w:t>
                </w:r>
                <w:r>
                  <w:rPr>
                    <w:noProof/>
                    <w:webHidden/>
                  </w:rPr>
                  <w:tab/>
                </w:r>
                <w:r>
                  <w:rPr>
                    <w:noProof/>
                    <w:webHidden/>
                  </w:rPr>
                  <w:fldChar w:fldCharType="begin"/>
                </w:r>
                <w:r>
                  <w:rPr>
                    <w:noProof/>
                    <w:webHidden/>
                  </w:rPr>
                  <w:instrText xml:space="preserve"> PAGEREF _Toc219628933 \h </w:instrText>
                </w:r>
                <w:r>
                  <w:rPr>
                    <w:noProof/>
                    <w:webHidden/>
                  </w:rPr>
                </w:r>
                <w:r>
                  <w:rPr>
                    <w:noProof/>
                    <w:webHidden/>
                  </w:rPr>
                  <w:fldChar w:fldCharType="separate"/>
                </w:r>
                <w:r w:rsidR="000B5ECA">
                  <w:rPr>
                    <w:noProof/>
                    <w:webHidden/>
                  </w:rPr>
                  <w:t>4</w:t>
                </w:r>
                <w:r>
                  <w:rPr>
                    <w:noProof/>
                    <w:webHidden/>
                  </w:rPr>
                  <w:fldChar w:fldCharType="end"/>
                </w:r>
              </w:hyperlink>
            </w:p>
            <w:p w14:paraId="744D23DC" w14:textId="685D2C3D" w:rsidR="00AA1D3C" w:rsidRDefault="00AA1D3C">
              <w:pPr>
                <w:pStyle w:val="TOC1"/>
                <w:tabs>
                  <w:tab w:val="right" w:leader="dot" w:pos="13166"/>
                </w:tabs>
                <w:rPr>
                  <w:noProof/>
                </w:rPr>
              </w:pPr>
              <w:hyperlink w:anchor="_Toc219628934" w:history="1">
                <w:r w:rsidRPr="009A133E">
                  <w:rPr>
                    <w:rStyle w:val="Hyperlink"/>
                    <w:rFonts w:eastAsia="Times New Roman"/>
                    <w:noProof/>
                    <w:lang w:eastAsia="en-US"/>
                  </w:rPr>
                  <w:t>Program Highlights</w:t>
                </w:r>
                <w:r>
                  <w:rPr>
                    <w:noProof/>
                    <w:webHidden/>
                  </w:rPr>
                  <w:tab/>
                </w:r>
                <w:r>
                  <w:rPr>
                    <w:noProof/>
                    <w:webHidden/>
                  </w:rPr>
                  <w:fldChar w:fldCharType="begin"/>
                </w:r>
                <w:r>
                  <w:rPr>
                    <w:noProof/>
                    <w:webHidden/>
                  </w:rPr>
                  <w:instrText xml:space="preserve"> PAGEREF _Toc219628934 \h </w:instrText>
                </w:r>
                <w:r>
                  <w:rPr>
                    <w:noProof/>
                    <w:webHidden/>
                  </w:rPr>
                </w:r>
                <w:r>
                  <w:rPr>
                    <w:noProof/>
                    <w:webHidden/>
                  </w:rPr>
                  <w:fldChar w:fldCharType="separate"/>
                </w:r>
                <w:r w:rsidR="000B5ECA">
                  <w:rPr>
                    <w:noProof/>
                    <w:webHidden/>
                  </w:rPr>
                  <w:t>4</w:t>
                </w:r>
                <w:r>
                  <w:rPr>
                    <w:noProof/>
                    <w:webHidden/>
                  </w:rPr>
                  <w:fldChar w:fldCharType="end"/>
                </w:r>
              </w:hyperlink>
            </w:p>
            <w:p w14:paraId="4E65B3C5" w14:textId="44E5DDB9" w:rsidR="00AA1D3C" w:rsidRDefault="00AA1D3C">
              <w:pPr>
                <w:pStyle w:val="TOC1"/>
                <w:tabs>
                  <w:tab w:val="right" w:leader="dot" w:pos="13166"/>
                </w:tabs>
                <w:rPr>
                  <w:noProof/>
                </w:rPr>
              </w:pPr>
              <w:hyperlink w:anchor="_Toc219628935" w:history="1">
                <w:r w:rsidRPr="009A133E">
                  <w:rPr>
                    <w:rStyle w:val="Hyperlink"/>
                    <w:noProof/>
                  </w:rPr>
                  <w:t>What You Will Learn</w:t>
                </w:r>
                <w:r>
                  <w:rPr>
                    <w:noProof/>
                    <w:webHidden/>
                  </w:rPr>
                  <w:tab/>
                </w:r>
                <w:r>
                  <w:rPr>
                    <w:noProof/>
                    <w:webHidden/>
                  </w:rPr>
                  <w:fldChar w:fldCharType="begin"/>
                </w:r>
                <w:r>
                  <w:rPr>
                    <w:noProof/>
                    <w:webHidden/>
                  </w:rPr>
                  <w:instrText xml:space="preserve"> PAGEREF _Toc219628935 \h </w:instrText>
                </w:r>
                <w:r>
                  <w:rPr>
                    <w:noProof/>
                    <w:webHidden/>
                  </w:rPr>
                </w:r>
                <w:r>
                  <w:rPr>
                    <w:noProof/>
                    <w:webHidden/>
                  </w:rPr>
                  <w:fldChar w:fldCharType="separate"/>
                </w:r>
                <w:r w:rsidR="000B5ECA">
                  <w:rPr>
                    <w:noProof/>
                    <w:webHidden/>
                  </w:rPr>
                  <w:t>5</w:t>
                </w:r>
                <w:r>
                  <w:rPr>
                    <w:noProof/>
                    <w:webHidden/>
                  </w:rPr>
                  <w:fldChar w:fldCharType="end"/>
                </w:r>
              </w:hyperlink>
            </w:p>
            <w:p w14:paraId="2EAE685B" w14:textId="2E8686EE" w:rsidR="00AA1D3C" w:rsidRDefault="00AA1D3C">
              <w:pPr>
                <w:pStyle w:val="TOC1"/>
                <w:tabs>
                  <w:tab w:val="right" w:leader="dot" w:pos="13166"/>
                </w:tabs>
                <w:rPr>
                  <w:noProof/>
                </w:rPr>
              </w:pPr>
              <w:hyperlink w:anchor="_Toc219628936" w:history="1">
                <w:r w:rsidRPr="009A133E">
                  <w:rPr>
                    <w:rStyle w:val="Hyperlink"/>
                    <w:rFonts w:eastAsia="Times New Roman"/>
                    <w:noProof/>
                    <w:lang w:eastAsia="en-US"/>
                  </w:rPr>
                  <w:t>Pre-requisites</w:t>
                </w:r>
                <w:r>
                  <w:rPr>
                    <w:noProof/>
                    <w:webHidden/>
                  </w:rPr>
                  <w:tab/>
                </w:r>
                <w:r>
                  <w:rPr>
                    <w:noProof/>
                    <w:webHidden/>
                  </w:rPr>
                  <w:fldChar w:fldCharType="begin"/>
                </w:r>
                <w:r>
                  <w:rPr>
                    <w:noProof/>
                    <w:webHidden/>
                  </w:rPr>
                  <w:instrText xml:space="preserve"> PAGEREF _Toc219628936 \h </w:instrText>
                </w:r>
                <w:r>
                  <w:rPr>
                    <w:noProof/>
                    <w:webHidden/>
                  </w:rPr>
                </w:r>
                <w:r>
                  <w:rPr>
                    <w:noProof/>
                    <w:webHidden/>
                  </w:rPr>
                  <w:fldChar w:fldCharType="separate"/>
                </w:r>
                <w:r w:rsidR="000B5ECA">
                  <w:rPr>
                    <w:noProof/>
                    <w:webHidden/>
                  </w:rPr>
                  <w:t>6</w:t>
                </w:r>
                <w:r>
                  <w:rPr>
                    <w:noProof/>
                    <w:webHidden/>
                  </w:rPr>
                  <w:fldChar w:fldCharType="end"/>
                </w:r>
              </w:hyperlink>
            </w:p>
            <w:p w14:paraId="73E63216" w14:textId="7E796CB3" w:rsidR="00AA1D3C" w:rsidRDefault="00AA1D3C">
              <w:pPr>
                <w:pStyle w:val="TOC1"/>
                <w:tabs>
                  <w:tab w:val="right" w:leader="dot" w:pos="13166"/>
                </w:tabs>
                <w:rPr>
                  <w:noProof/>
                </w:rPr>
              </w:pPr>
              <w:hyperlink w:anchor="_Toc219628937" w:history="1">
                <w:r w:rsidRPr="009A133E">
                  <w:rPr>
                    <w:rStyle w:val="Hyperlink"/>
                    <w:rFonts w:eastAsia="Times New Roman"/>
                    <w:noProof/>
                    <w:lang w:eastAsia="en-US"/>
                  </w:rPr>
                  <w:t>Who This Course Is For</w:t>
                </w:r>
                <w:r>
                  <w:rPr>
                    <w:noProof/>
                    <w:webHidden/>
                  </w:rPr>
                  <w:tab/>
                </w:r>
                <w:r>
                  <w:rPr>
                    <w:noProof/>
                    <w:webHidden/>
                  </w:rPr>
                  <w:fldChar w:fldCharType="begin"/>
                </w:r>
                <w:r>
                  <w:rPr>
                    <w:noProof/>
                    <w:webHidden/>
                  </w:rPr>
                  <w:instrText xml:space="preserve"> PAGEREF _Toc219628937 \h </w:instrText>
                </w:r>
                <w:r>
                  <w:rPr>
                    <w:noProof/>
                    <w:webHidden/>
                  </w:rPr>
                </w:r>
                <w:r>
                  <w:rPr>
                    <w:noProof/>
                    <w:webHidden/>
                  </w:rPr>
                  <w:fldChar w:fldCharType="separate"/>
                </w:r>
                <w:r w:rsidR="000B5ECA">
                  <w:rPr>
                    <w:noProof/>
                    <w:webHidden/>
                  </w:rPr>
                  <w:t>6</w:t>
                </w:r>
                <w:r>
                  <w:rPr>
                    <w:noProof/>
                    <w:webHidden/>
                  </w:rPr>
                  <w:fldChar w:fldCharType="end"/>
                </w:r>
              </w:hyperlink>
            </w:p>
            <w:p w14:paraId="611C7DB0" w14:textId="64A9C1F1" w:rsidR="00AA1D3C" w:rsidRDefault="00AA1D3C">
              <w:pPr>
                <w:pStyle w:val="TOC1"/>
                <w:tabs>
                  <w:tab w:val="right" w:leader="dot" w:pos="13166"/>
                </w:tabs>
                <w:rPr>
                  <w:noProof/>
                </w:rPr>
              </w:pPr>
              <w:hyperlink w:anchor="_Toc219628938" w:history="1">
                <w:r w:rsidRPr="009A133E">
                  <w:rPr>
                    <w:rStyle w:val="Hyperlink"/>
                    <w:noProof/>
                  </w:rPr>
                  <w:t>Tools You will use</w:t>
                </w:r>
                <w:r>
                  <w:rPr>
                    <w:noProof/>
                    <w:webHidden/>
                  </w:rPr>
                  <w:tab/>
                </w:r>
                <w:r>
                  <w:rPr>
                    <w:noProof/>
                    <w:webHidden/>
                  </w:rPr>
                  <w:fldChar w:fldCharType="begin"/>
                </w:r>
                <w:r>
                  <w:rPr>
                    <w:noProof/>
                    <w:webHidden/>
                  </w:rPr>
                  <w:instrText xml:space="preserve"> PAGEREF _Toc219628938 \h </w:instrText>
                </w:r>
                <w:r>
                  <w:rPr>
                    <w:noProof/>
                    <w:webHidden/>
                  </w:rPr>
                </w:r>
                <w:r>
                  <w:rPr>
                    <w:noProof/>
                    <w:webHidden/>
                  </w:rPr>
                  <w:fldChar w:fldCharType="separate"/>
                </w:r>
                <w:r w:rsidR="000B5ECA">
                  <w:rPr>
                    <w:noProof/>
                    <w:webHidden/>
                  </w:rPr>
                  <w:t>7</w:t>
                </w:r>
                <w:r>
                  <w:rPr>
                    <w:noProof/>
                    <w:webHidden/>
                  </w:rPr>
                  <w:fldChar w:fldCharType="end"/>
                </w:r>
              </w:hyperlink>
            </w:p>
            <w:p w14:paraId="1D0EA0FB" w14:textId="1F6B8E70" w:rsidR="00AA1D3C" w:rsidRDefault="00AA1D3C">
              <w:pPr>
                <w:pStyle w:val="TOC1"/>
                <w:tabs>
                  <w:tab w:val="right" w:leader="dot" w:pos="13166"/>
                </w:tabs>
                <w:rPr>
                  <w:noProof/>
                </w:rPr>
              </w:pPr>
              <w:hyperlink w:anchor="_Toc219628939" w:history="1">
                <w:r w:rsidRPr="009A133E">
                  <w:rPr>
                    <w:rStyle w:val="Hyperlink"/>
                    <w:rFonts w:eastAsia="Times New Roman"/>
                    <w:noProof/>
                    <w:lang w:eastAsia="en-US"/>
                  </w:rPr>
                  <w:t>Career Outcomes</w:t>
                </w:r>
                <w:r>
                  <w:rPr>
                    <w:noProof/>
                    <w:webHidden/>
                  </w:rPr>
                  <w:tab/>
                </w:r>
                <w:r>
                  <w:rPr>
                    <w:noProof/>
                    <w:webHidden/>
                  </w:rPr>
                  <w:fldChar w:fldCharType="begin"/>
                </w:r>
                <w:r>
                  <w:rPr>
                    <w:noProof/>
                    <w:webHidden/>
                  </w:rPr>
                  <w:instrText xml:space="preserve"> PAGEREF _Toc219628939 \h </w:instrText>
                </w:r>
                <w:r>
                  <w:rPr>
                    <w:noProof/>
                    <w:webHidden/>
                  </w:rPr>
                </w:r>
                <w:r>
                  <w:rPr>
                    <w:noProof/>
                    <w:webHidden/>
                  </w:rPr>
                  <w:fldChar w:fldCharType="separate"/>
                </w:r>
                <w:r w:rsidR="000B5ECA">
                  <w:rPr>
                    <w:noProof/>
                    <w:webHidden/>
                  </w:rPr>
                  <w:t>9</w:t>
                </w:r>
                <w:r>
                  <w:rPr>
                    <w:noProof/>
                    <w:webHidden/>
                  </w:rPr>
                  <w:fldChar w:fldCharType="end"/>
                </w:r>
              </w:hyperlink>
            </w:p>
            <w:p w14:paraId="55428111" w14:textId="5D0BE950" w:rsidR="00AA1D3C" w:rsidRDefault="00AA1D3C">
              <w:pPr>
                <w:pStyle w:val="TOC1"/>
                <w:tabs>
                  <w:tab w:val="right" w:leader="dot" w:pos="13166"/>
                </w:tabs>
                <w:rPr>
                  <w:noProof/>
                </w:rPr>
              </w:pPr>
              <w:hyperlink w:anchor="_Toc219628940" w:history="1">
                <w:r w:rsidRPr="009A133E">
                  <w:rPr>
                    <w:rStyle w:val="Hyperlink"/>
                    <w:rFonts w:eastAsia="Times New Roman"/>
                    <w:noProof/>
                    <w:lang w:eastAsia="en-US"/>
                  </w:rPr>
                  <w:t>You will be prepared for roles such as:</w:t>
                </w:r>
                <w:r>
                  <w:rPr>
                    <w:noProof/>
                    <w:webHidden/>
                  </w:rPr>
                  <w:tab/>
                </w:r>
                <w:r>
                  <w:rPr>
                    <w:noProof/>
                    <w:webHidden/>
                  </w:rPr>
                  <w:fldChar w:fldCharType="begin"/>
                </w:r>
                <w:r>
                  <w:rPr>
                    <w:noProof/>
                    <w:webHidden/>
                  </w:rPr>
                  <w:instrText xml:space="preserve"> PAGEREF _Toc219628940 \h </w:instrText>
                </w:r>
                <w:r>
                  <w:rPr>
                    <w:noProof/>
                    <w:webHidden/>
                  </w:rPr>
                </w:r>
                <w:r>
                  <w:rPr>
                    <w:noProof/>
                    <w:webHidden/>
                  </w:rPr>
                  <w:fldChar w:fldCharType="separate"/>
                </w:r>
                <w:r w:rsidR="000B5ECA">
                  <w:rPr>
                    <w:noProof/>
                    <w:webHidden/>
                  </w:rPr>
                  <w:t>9</w:t>
                </w:r>
                <w:r>
                  <w:rPr>
                    <w:noProof/>
                    <w:webHidden/>
                  </w:rPr>
                  <w:fldChar w:fldCharType="end"/>
                </w:r>
              </w:hyperlink>
            </w:p>
            <w:p w14:paraId="735E58BE" w14:textId="559704B9" w:rsidR="00AA1D3C" w:rsidRDefault="00AA1D3C">
              <w:pPr>
                <w:pStyle w:val="TOC1"/>
                <w:tabs>
                  <w:tab w:val="right" w:leader="dot" w:pos="13166"/>
                </w:tabs>
                <w:rPr>
                  <w:noProof/>
                </w:rPr>
              </w:pPr>
              <w:hyperlink w:anchor="_Toc219628941" w:history="1">
                <w:r w:rsidRPr="009A133E">
                  <w:rPr>
                    <w:rStyle w:val="Hyperlink"/>
                    <w:noProof/>
                  </w:rPr>
                  <w:t>Step by Step Learning</w:t>
                </w:r>
                <w:r>
                  <w:rPr>
                    <w:noProof/>
                    <w:webHidden/>
                  </w:rPr>
                  <w:tab/>
                </w:r>
                <w:r>
                  <w:rPr>
                    <w:noProof/>
                    <w:webHidden/>
                  </w:rPr>
                  <w:fldChar w:fldCharType="begin"/>
                </w:r>
                <w:r>
                  <w:rPr>
                    <w:noProof/>
                    <w:webHidden/>
                  </w:rPr>
                  <w:instrText xml:space="preserve"> PAGEREF _Toc219628941 \h </w:instrText>
                </w:r>
                <w:r>
                  <w:rPr>
                    <w:noProof/>
                    <w:webHidden/>
                  </w:rPr>
                </w:r>
                <w:r>
                  <w:rPr>
                    <w:noProof/>
                    <w:webHidden/>
                  </w:rPr>
                  <w:fldChar w:fldCharType="separate"/>
                </w:r>
                <w:r w:rsidR="000B5ECA">
                  <w:rPr>
                    <w:noProof/>
                    <w:webHidden/>
                  </w:rPr>
                  <w:t>10</w:t>
                </w:r>
                <w:r>
                  <w:rPr>
                    <w:noProof/>
                    <w:webHidden/>
                  </w:rPr>
                  <w:fldChar w:fldCharType="end"/>
                </w:r>
              </w:hyperlink>
            </w:p>
            <w:p w14:paraId="057F5CA0" w14:textId="2F09C7AB" w:rsidR="00AA1D3C" w:rsidRDefault="00AA1D3C">
              <w:pPr>
                <w:pStyle w:val="TOC2"/>
                <w:tabs>
                  <w:tab w:val="right" w:leader="dot" w:pos="13166"/>
                </w:tabs>
                <w:rPr>
                  <w:noProof/>
                </w:rPr>
              </w:pPr>
              <w:hyperlink w:anchor="_Toc219628942" w:history="1">
                <w:r w:rsidRPr="009A133E">
                  <w:rPr>
                    <w:rStyle w:val="Hyperlink"/>
                    <w:noProof/>
                  </w:rPr>
                  <w:t>PHASE 1 – FOUNDATIONS</w:t>
                </w:r>
                <w:r>
                  <w:rPr>
                    <w:noProof/>
                    <w:webHidden/>
                  </w:rPr>
                  <w:tab/>
                </w:r>
                <w:r>
                  <w:rPr>
                    <w:noProof/>
                    <w:webHidden/>
                  </w:rPr>
                  <w:fldChar w:fldCharType="begin"/>
                </w:r>
                <w:r>
                  <w:rPr>
                    <w:noProof/>
                    <w:webHidden/>
                  </w:rPr>
                  <w:instrText xml:space="preserve"> PAGEREF _Toc219628942 \h </w:instrText>
                </w:r>
                <w:r>
                  <w:rPr>
                    <w:noProof/>
                    <w:webHidden/>
                  </w:rPr>
                </w:r>
                <w:r>
                  <w:rPr>
                    <w:noProof/>
                    <w:webHidden/>
                  </w:rPr>
                  <w:fldChar w:fldCharType="separate"/>
                </w:r>
                <w:r w:rsidR="000B5ECA">
                  <w:rPr>
                    <w:noProof/>
                    <w:webHidden/>
                  </w:rPr>
                  <w:t>10</w:t>
                </w:r>
                <w:r>
                  <w:rPr>
                    <w:noProof/>
                    <w:webHidden/>
                  </w:rPr>
                  <w:fldChar w:fldCharType="end"/>
                </w:r>
              </w:hyperlink>
            </w:p>
            <w:p w14:paraId="02111350" w14:textId="498C9326" w:rsidR="00AA1D3C" w:rsidRDefault="00AA1D3C">
              <w:pPr>
                <w:pStyle w:val="TOC3"/>
                <w:tabs>
                  <w:tab w:val="right" w:leader="dot" w:pos="13166"/>
                </w:tabs>
                <w:rPr>
                  <w:noProof/>
                </w:rPr>
              </w:pPr>
              <w:hyperlink w:anchor="_Toc219628943" w:history="1">
                <w:r w:rsidRPr="009A133E">
                  <w:rPr>
                    <w:rStyle w:val="Hyperlink"/>
                    <w:rFonts w:eastAsia="Times New Roman"/>
                    <w:noProof/>
                  </w:rPr>
                  <w:t>DevOps Mindset &amp; Career Orientation</w:t>
                </w:r>
                <w:r>
                  <w:rPr>
                    <w:noProof/>
                    <w:webHidden/>
                  </w:rPr>
                  <w:tab/>
                </w:r>
                <w:r>
                  <w:rPr>
                    <w:noProof/>
                    <w:webHidden/>
                  </w:rPr>
                  <w:fldChar w:fldCharType="begin"/>
                </w:r>
                <w:r>
                  <w:rPr>
                    <w:noProof/>
                    <w:webHidden/>
                  </w:rPr>
                  <w:instrText xml:space="preserve"> PAGEREF _Toc219628943 \h </w:instrText>
                </w:r>
                <w:r>
                  <w:rPr>
                    <w:noProof/>
                    <w:webHidden/>
                  </w:rPr>
                </w:r>
                <w:r>
                  <w:rPr>
                    <w:noProof/>
                    <w:webHidden/>
                  </w:rPr>
                  <w:fldChar w:fldCharType="separate"/>
                </w:r>
                <w:r w:rsidR="000B5ECA">
                  <w:rPr>
                    <w:noProof/>
                    <w:webHidden/>
                  </w:rPr>
                  <w:t>10</w:t>
                </w:r>
                <w:r>
                  <w:rPr>
                    <w:noProof/>
                    <w:webHidden/>
                  </w:rPr>
                  <w:fldChar w:fldCharType="end"/>
                </w:r>
              </w:hyperlink>
            </w:p>
            <w:p w14:paraId="641E857B" w14:textId="661FB8F9" w:rsidR="00AA1D3C" w:rsidRDefault="00AA1D3C">
              <w:pPr>
                <w:pStyle w:val="TOC3"/>
                <w:tabs>
                  <w:tab w:val="right" w:leader="dot" w:pos="13166"/>
                </w:tabs>
                <w:rPr>
                  <w:noProof/>
                </w:rPr>
              </w:pPr>
              <w:hyperlink w:anchor="_Toc219628944" w:history="1">
                <w:r w:rsidRPr="009A133E">
                  <w:rPr>
                    <w:rStyle w:val="Hyperlink"/>
                    <w:rFonts w:eastAsia="Times New Roman"/>
                    <w:noProof/>
                    <w:lang w:eastAsia="en-US"/>
                  </w:rPr>
                  <w:t>Environment Setup &amp; Virtualization</w:t>
                </w:r>
                <w:r>
                  <w:rPr>
                    <w:noProof/>
                    <w:webHidden/>
                  </w:rPr>
                  <w:tab/>
                </w:r>
                <w:r>
                  <w:rPr>
                    <w:noProof/>
                    <w:webHidden/>
                  </w:rPr>
                  <w:fldChar w:fldCharType="begin"/>
                </w:r>
                <w:r>
                  <w:rPr>
                    <w:noProof/>
                    <w:webHidden/>
                  </w:rPr>
                  <w:instrText xml:space="preserve"> PAGEREF _Toc219628944 \h </w:instrText>
                </w:r>
                <w:r>
                  <w:rPr>
                    <w:noProof/>
                    <w:webHidden/>
                  </w:rPr>
                </w:r>
                <w:r>
                  <w:rPr>
                    <w:noProof/>
                    <w:webHidden/>
                  </w:rPr>
                  <w:fldChar w:fldCharType="separate"/>
                </w:r>
                <w:r w:rsidR="000B5ECA">
                  <w:rPr>
                    <w:noProof/>
                    <w:webHidden/>
                  </w:rPr>
                  <w:t>10</w:t>
                </w:r>
                <w:r>
                  <w:rPr>
                    <w:noProof/>
                    <w:webHidden/>
                  </w:rPr>
                  <w:fldChar w:fldCharType="end"/>
                </w:r>
              </w:hyperlink>
            </w:p>
            <w:p w14:paraId="01F399FB" w14:textId="54CABB8D" w:rsidR="00AA1D3C" w:rsidRDefault="00AA1D3C">
              <w:pPr>
                <w:pStyle w:val="TOC3"/>
                <w:tabs>
                  <w:tab w:val="right" w:leader="dot" w:pos="13166"/>
                </w:tabs>
                <w:rPr>
                  <w:noProof/>
                </w:rPr>
              </w:pPr>
              <w:hyperlink w:anchor="_Toc219628945" w:history="1">
                <w:r w:rsidRPr="009A133E">
                  <w:rPr>
                    <w:rStyle w:val="Hyperlink"/>
                    <w:noProof/>
                    <w:spacing w:val="2"/>
                  </w:rPr>
                  <w:t>Linux Fundamentals</w:t>
                </w:r>
                <w:r>
                  <w:rPr>
                    <w:noProof/>
                    <w:webHidden/>
                  </w:rPr>
                  <w:tab/>
                </w:r>
                <w:r>
                  <w:rPr>
                    <w:noProof/>
                    <w:webHidden/>
                  </w:rPr>
                  <w:fldChar w:fldCharType="begin"/>
                </w:r>
                <w:r>
                  <w:rPr>
                    <w:noProof/>
                    <w:webHidden/>
                  </w:rPr>
                  <w:instrText xml:space="preserve"> PAGEREF _Toc219628945 \h </w:instrText>
                </w:r>
                <w:r>
                  <w:rPr>
                    <w:noProof/>
                    <w:webHidden/>
                  </w:rPr>
                </w:r>
                <w:r>
                  <w:rPr>
                    <w:noProof/>
                    <w:webHidden/>
                  </w:rPr>
                  <w:fldChar w:fldCharType="separate"/>
                </w:r>
                <w:r w:rsidR="000B5ECA">
                  <w:rPr>
                    <w:noProof/>
                    <w:webHidden/>
                  </w:rPr>
                  <w:t>10</w:t>
                </w:r>
                <w:r>
                  <w:rPr>
                    <w:noProof/>
                    <w:webHidden/>
                  </w:rPr>
                  <w:fldChar w:fldCharType="end"/>
                </w:r>
              </w:hyperlink>
            </w:p>
            <w:p w14:paraId="7966D193" w14:textId="4601F831" w:rsidR="00AA1D3C" w:rsidRDefault="00AA1D3C">
              <w:pPr>
                <w:pStyle w:val="TOC3"/>
                <w:tabs>
                  <w:tab w:val="right" w:leader="dot" w:pos="13166"/>
                </w:tabs>
                <w:rPr>
                  <w:noProof/>
                </w:rPr>
              </w:pPr>
              <w:hyperlink w:anchor="_Toc219628946" w:history="1">
                <w:r w:rsidRPr="009A133E">
                  <w:rPr>
                    <w:rStyle w:val="Hyperlink"/>
                    <w:rFonts w:eastAsia="Times New Roman"/>
                    <w:noProof/>
                    <w:lang w:eastAsia="en-US"/>
                  </w:rPr>
                  <w:t>Networking Basics</w:t>
                </w:r>
                <w:r>
                  <w:rPr>
                    <w:noProof/>
                    <w:webHidden/>
                  </w:rPr>
                  <w:tab/>
                </w:r>
                <w:r>
                  <w:rPr>
                    <w:noProof/>
                    <w:webHidden/>
                  </w:rPr>
                  <w:fldChar w:fldCharType="begin"/>
                </w:r>
                <w:r>
                  <w:rPr>
                    <w:noProof/>
                    <w:webHidden/>
                  </w:rPr>
                  <w:instrText xml:space="preserve"> PAGEREF _Toc219628946 \h </w:instrText>
                </w:r>
                <w:r>
                  <w:rPr>
                    <w:noProof/>
                    <w:webHidden/>
                  </w:rPr>
                </w:r>
                <w:r>
                  <w:rPr>
                    <w:noProof/>
                    <w:webHidden/>
                  </w:rPr>
                  <w:fldChar w:fldCharType="separate"/>
                </w:r>
                <w:r w:rsidR="000B5ECA">
                  <w:rPr>
                    <w:noProof/>
                    <w:webHidden/>
                  </w:rPr>
                  <w:t>10</w:t>
                </w:r>
                <w:r>
                  <w:rPr>
                    <w:noProof/>
                    <w:webHidden/>
                  </w:rPr>
                  <w:fldChar w:fldCharType="end"/>
                </w:r>
              </w:hyperlink>
            </w:p>
            <w:p w14:paraId="7882F8BA" w14:textId="63E67B67" w:rsidR="00AA1D3C" w:rsidRDefault="00AA1D3C">
              <w:pPr>
                <w:pStyle w:val="TOC3"/>
                <w:tabs>
                  <w:tab w:val="right" w:leader="dot" w:pos="13166"/>
                </w:tabs>
                <w:rPr>
                  <w:noProof/>
                </w:rPr>
              </w:pPr>
              <w:hyperlink w:anchor="_Toc219628947" w:history="1">
                <w:r w:rsidRPr="009A133E">
                  <w:rPr>
                    <w:rStyle w:val="Hyperlink"/>
                    <w:rFonts w:eastAsia="Times New Roman"/>
                    <w:noProof/>
                    <w:lang w:eastAsia="en-US"/>
                  </w:rPr>
                  <w:t>YAML Fundamentals</w:t>
                </w:r>
                <w:r>
                  <w:rPr>
                    <w:noProof/>
                    <w:webHidden/>
                  </w:rPr>
                  <w:tab/>
                </w:r>
                <w:r>
                  <w:rPr>
                    <w:noProof/>
                    <w:webHidden/>
                  </w:rPr>
                  <w:fldChar w:fldCharType="begin"/>
                </w:r>
                <w:r>
                  <w:rPr>
                    <w:noProof/>
                    <w:webHidden/>
                  </w:rPr>
                  <w:instrText xml:space="preserve"> PAGEREF _Toc219628947 \h </w:instrText>
                </w:r>
                <w:r>
                  <w:rPr>
                    <w:noProof/>
                    <w:webHidden/>
                  </w:rPr>
                </w:r>
                <w:r>
                  <w:rPr>
                    <w:noProof/>
                    <w:webHidden/>
                  </w:rPr>
                  <w:fldChar w:fldCharType="separate"/>
                </w:r>
                <w:r w:rsidR="000B5ECA">
                  <w:rPr>
                    <w:noProof/>
                    <w:webHidden/>
                  </w:rPr>
                  <w:t>10</w:t>
                </w:r>
                <w:r>
                  <w:rPr>
                    <w:noProof/>
                    <w:webHidden/>
                  </w:rPr>
                  <w:fldChar w:fldCharType="end"/>
                </w:r>
              </w:hyperlink>
            </w:p>
            <w:p w14:paraId="538CDFCB" w14:textId="07E14C28" w:rsidR="00AA1D3C" w:rsidRDefault="00AA1D3C">
              <w:pPr>
                <w:pStyle w:val="TOC2"/>
                <w:tabs>
                  <w:tab w:val="right" w:leader="dot" w:pos="13166"/>
                </w:tabs>
                <w:rPr>
                  <w:noProof/>
                </w:rPr>
              </w:pPr>
              <w:hyperlink w:anchor="_Toc219628948" w:history="1">
                <w:r w:rsidRPr="009A133E">
                  <w:rPr>
                    <w:rStyle w:val="Hyperlink"/>
                    <w:rFonts w:eastAsia="Times New Roman"/>
                    <w:noProof/>
                    <w:lang w:eastAsia="en-US"/>
                  </w:rPr>
                  <w:t>PHASE 2 – CLOUD COMPUTING (AWS + AZURE + GCP)</w:t>
                </w:r>
                <w:r>
                  <w:rPr>
                    <w:noProof/>
                    <w:webHidden/>
                  </w:rPr>
                  <w:tab/>
                </w:r>
                <w:r>
                  <w:rPr>
                    <w:noProof/>
                    <w:webHidden/>
                  </w:rPr>
                  <w:fldChar w:fldCharType="begin"/>
                </w:r>
                <w:r>
                  <w:rPr>
                    <w:noProof/>
                    <w:webHidden/>
                  </w:rPr>
                  <w:instrText xml:space="preserve"> PAGEREF _Toc219628948 \h </w:instrText>
                </w:r>
                <w:r>
                  <w:rPr>
                    <w:noProof/>
                    <w:webHidden/>
                  </w:rPr>
                </w:r>
                <w:r>
                  <w:rPr>
                    <w:noProof/>
                    <w:webHidden/>
                  </w:rPr>
                  <w:fldChar w:fldCharType="separate"/>
                </w:r>
                <w:r w:rsidR="000B5ECA">
                  <w:rPr>
                    <w:noProof/>
                    <w:webHidden/>
                  </w:rPr>
                  <w:t>11</w:t>
                </w:r>
                <w:r>
                  <w:rPr>
                    <w:noProof/>
                    <w:webHidden/>
                  </w:rPr>
                  <w:fldChar w:fldCharType="end"/>
                </w:r>
              </w:hyperlink>
            </w:p>
            <w:p w14:paraId="5E72620F" w14:textId="7138C967" w:rsidR="00AA1D3C" w:rsidRDefault="00AA1D3C">
              <w:pPr>
                <w:pStyle w:val="TOC3"/>
                <w:tabs>
                  <w:tab w:val="right" w:leader="dot" w:pos="13166"/>
                </w:tabs>
                <w:rPr>
                  <w:noProof/>
                </w:rPr>
              </w:pPr>
              <w:hyperlink w:anchor="_Toc219628949" w:history="1">
                <w:r w:rsidRPr="009A133E">
                  <w:rPr>
                    <w:rStyle w:val="Hyperlink"/>
                    <w:noProof/>
                    <w:lang w:eastAsia="en-US"/>
                  </w:rPr>
                  <w:t>Cloud Fundamentals</w:t>
                </w:r>
                <w:r>
                  <w:rPr>
                    <w:noProof/>
                    <w:webHidden/>
                  </w:rPr>
                  <w:tab/>
                </w:r>
                <w:r>
                  <w:rPr>
                    <w:noProof/>
                    <w:webHidden/>
                  </w:rPr>
                  <w:fldChar w:fldCharType="begin"/>
                </w:r>
                <w:r>
                  <w:rPr>
                    <w:noProof/>
                    <w:webHidden/>
                  </w:rPr>
                  <w:instrText xml:space="preserve"> PAGEREF _Toc219628949 \h </w:instrText>
                </w:r>
                <w:r>
                  <w:rPr>
                    <w:noProof/>
                    <w:webHidden/>
                  </w:rPr>
                </w:r>
                <w:r>
                  <w:rPr>
                    <w:noProof/>
                    <w:webHidden/>
                  </w:rPr>
                  <w:fldChar w:fldCharType="separate"/>
                </w:r>
                <w:r w:rsidR="000B5ECA">
                  <w:rPr>
                    <w:noProof/>
                    <w:webHidden/>
                  </w:rPr>
                  <w:t>11</w:t>
                </w:r>
                <w:r>
                  <w:rPr>
                    <w:noProof/>
                    <w:webHidden/>
                  </w:rPr>
                  <w:fldChar w:fldCharType="end"/>
                </w:r>
              </w:hyperlink>
            </w:p>
            <w:p w14:paraId="6528C831" w14:textId="751BF2DF" w:rsidR="00AA1D3C" w:rsidRDefault="00AA1D3C">
              <w:pPr>
                <w:pStyle w:val="TOC3"/>
                <w:tabs>
                  <w:tab w:val="right" w:leader="dot" w:pos="13166"/>
                </w:tabs>
                <w:rPr>
                  <w:noProof/>
                </w:rPr>
              </w:pPr>
              <w:hyperlink w:anchor="_Toc219628950" w:history="1">
                <w:r w:rsidRPr="009A133E">
                  <w:rPr>
                    <w:rStyle w:val="Hyperlink"/>
                    <w:rFonts w:eastAsia="Times New Roman"/>
                    <w:noProof/>
                    <w:lang w:eastAsia="en-US"/>
                  </w:rPr>
                  <w:t>AWS Core Services (Hands</w:t>
                </w:r>
                <w:r w:rsidRPr="009A133E">
                  <w:rPr>
                    <w:rStyle w:val="Hyperlink"/>
                    <w:rFonts w:eastAsia="Times New Roman"/>
                    <w:noProof/>
                    <w:lang w:eastAsia="en-US"/>
                  </w:rPr>
                  <w:noBreakHyphen/>
                  <w:t>On)</w:t>
                </w:r>
                <w:r>
                  <w:rPr>
                    <w:noProof/>
                    <w:webHidden/>
                  </w:rPr>
                  <w:tab/>
                </w:r>
                <w:r>
                  <w:rPr>
                    <w:noProof/>
                    <w:webHidden/>
                  </w:rPr>
                  <w:fldChar w:fldCharType="begin"/>
                </w:r>
                <w:r>
                  <w:rPr>
                    <w:noProof/>
                    <w:webHidden/>
                  </w:rPr>
                  <w:instrText xml:space="preserve"> PAGEREF _Toc219628950 \h </w:instrText>
                </w:r>
                <w:r>
                  <w:rPr>
                    <w:noProof/>
                    <w:webHidden/>
                  </w:rPr>
                </w:r>
                <w:r>
                  <w:rPr>
                    <w:noProof/>
                    <w:webHidden/>
                  </w:rPr>
                  <w:fldChar w:fldCharType="separate"/>
                </w:r>
                <w:r w:rsidR="000B5ECA">
                  <w:rPr>
                    <w:noProof/>
                    <w:webHidden/>
                  </w:rPr>
                  <w:t>11</w:t>
                </w:r>
                <w:r>
                  <w:rPr>
                    <w:noProof/>
                    <w:webHidden/>
                  </w:rPr>
                  <w:fldChar w:fldCharType="end"/>
                </w:r>
              </w:hyperlink>
            </w:p>
            <w:p w14:paraId="6894EB78" w14:textId="0074DBE8" w:rsidR="00AA1D3C" w:rsidRDefault="00AA1D3C">
              <w:pPr>
                <w:pStyle w:val="TOC3"/>
                <w:tabs>
                  <w:tab w:val="right" w:leader="dot" w:pos="13166"/>
                </w:tabs>
                <w:rPr>
                  <w:noProof/>
                </w:rPr>
              </w:pPr>
              <w:hyperlink w:anchor="_Toc219628951" w:history="1">
                <w:r w:rsidRPr="009A133E">
                  <w:rPr>
                    <w:rStyle w:val="Hyperlink"/>
                    <w:noProof/>
                    <w:spacing w:val="2"/>
                  </w:rPr>
                  <w:t>Microsoft Azure Cloud Services (Hands-On)</w:t>
                </w:r>
                <w:r>
                  <w:rPr>
                    <w:noProof/>
                    <w:webHidden/>
                  </w:rPr>
                  <w:tab/>
                </w:r>
                <w:r>
                  <w:rPr>
                    <w:noProof/>
                    <w:webHidden/>
                  </w:rPr>
                  <w:fldChar w:fldCharType="begin"/>
                </w:r>
                <w:r>
                  <w:rPr>
                    <w:noProof/>
                    <w:webHidden/>
                  </w:rPr>
                  <w:instrText xml:space="preserve"> PAGEREF _Toc219628951 \h </w:instrText>
                </w:r>
                <w:r>
                  <w:rPr>
                    <w:noProof/>
                    <w:webHidden/>
                  </w:rPr>
                </w:r>
                <w:r>
                  <w:rPr>
                    <w:noProof/>
                    <w:webHidden/>
                  </w:rPr>
                  <w:fldChar w:fldCharType="separate"/>
                </w:r>
                <w:r w:rsidR="000B5ECA">
                  <w:rPr>
                    <w:noProof/>
                    <w:webHidden/>
                  </w:rPr>
                  <w:t>12</w:t>
                </w:r>
                <w:r>
                  <w:rPr>
                    <w:noProof/>
                    <w:webHidden/>
                  </w:rPr>
                  <w:fldChar w:fldCharType="end"/>
                </w:r>
              </w:hyperlink>
            </w:p>
            <w:p w14:paraId="341A5B79" w14:textId="0F6C9C0A" w:rsidR="00AA1D3C" w:rsidRDefault="00AA1D3C">
              <w:pPr>
                <w:pStyle w:val="TOC3"/>
                <w:tabs>
                  <w:tab w:val="right" w:leader="dot" w:pos="13166"/>
                </w:tabs>
                <w:rPr>
                  <w:noProof/>
                </w:rPr>
              </w:pPr>
              <w:hyperlink w:anchor="_Toc219628952" w:history="1">
                <w:r w:rsidRPr="009A133E">
                  <w:rPr>
                    <w:rStyle w:val="Hyperlink"/>
                    <w:noProof/>
                    <w:spacing w:val="2"/>
                  </w:rPr>
                  <w:t>Google Cloud Platform (Hands-On)</w:t>
                </w:r>
                <w:r>
                  <w:rPr>
                    <w:noProof/>
                    <w:webHidden/>
                  </w:rPr>
                  <w:tab/>
                </w:r>
                <w:r>
                  <w:rPr>
                    <w:noProof/>
                    <w:webHidden/>
                  </w:rPr>
                  <w:fldChar w:fldCharType="begin"/>
                </w:r>
                <w:r>
                  <w:rPr>
                    <w:noProof/>
                    <w:webHidden/>
                  </w:rPr>
                  <w:instrText xml:space="preserve"> PAGEREF _Toc219628952 \h </w:instrText>
                </w:r>
                <w:r>
                  <w:rPr>
                    <w:noProof/>
                    <w:webHidden/>
                  </w:rPr>
                </w:r>
                <w:r>
                  <w:rPr>
                    <w:noProof/>
                    <w:webHidden/>
                  </w:rPr>
                  <w:fldChar w:fldCharType="separate"/>
                </w:r>
                <w:r w:rsidR="000B5ECA">
                  <w:rPr>
                    <w:noProof/>
                    <w:webHidden/>
                  </w:rPr>
                  <w:t>12</w:t>
                </w:r>
                <w:r>
                  <w:rPr>
                    <w:noProof/>
                    <w:webHidden/>
                  </w:rPr>
                  <w:fldChar w:fldCharType="end"/>
                </w:r>
              </w:hyperlink>
            </w:p>
            <w:p w14:paraId="7233F49D" w14:textId="39C6BC36" w:rsidR="00AA1D3C" w:rsidRDefault="00AA1D3C">
              <w:pPr>
                <w:pStyle w:val="TOC2"/>
                <w:tabs>
                  <w:tab w:val="right" w:leader="dot" w:pos="13166"/>
                </w:tabs>
                <w:rPr>
                  <w:noProof/>
                </w:rPr>
              </w:pPr>
              <w:hyperlink w:anchor="_Toc219628953" w:history="1">
                <w:r w:rsidRPr="009A133E">
                  <w:rPr>
                    <w:rStyle w:val="Hyperlink"/>
                    <w:noProof/>
                    <w:spacing w:val="2"/>
                  </w:rPr>
                  <w:t>Cloud Billing and Cost optimization awareness</w:t>
                </w:r>
                <w:r>
                  <w:rPr>
                    <w:noProof/>
                    <w:webHidden/>
                  </w:rPr>
                  <w:tab/>
                </w:r>
                <w:r>
                  <w:rPr>
                    <w:noProof/>
                    <w:webHidden/>
                  </w:rPr>
                  <w:fldChar w:fldCharType="begin"/>
                </w:r>
                <w:r>
                  <w:rPr>
                    <w:noProof/>
                    <w:webHidden/>
                  </w:rPr>
                  <w:instrText xml:space="preserve"> PAGEREF _Toc219628953 \h </w:instrText>
                </w:r>
                <w:r>
                  <w:rPr>
                    <w:noProof/>
                    <w:webHidden/>
                  </w:rPr>
                </w:r>
                <w:r>
                  <w:rPr>
                    <w:noProof/>
                    <w:webHidden/>
                  </w:rPr>
                  <w:fldChar w:fldCharType="separate"/>
                </w:r>
                <w:r w:rsidR="000B5ECA">
                  <w:rPr>
                    <w:noProof/>
                    <w:webHidden/>
                  </w:rPr>
                  <w:t>13</w:t>
                </w:r>
                <w:r>
                  <w:rPr>
                    <w:noProof/>
                    <w:webHidden/>
                  </w:rPr>
                  <w:fldChar w:fldCharType="end"/>
                </w:r>
              </w:hyperlink>
            </w:p>
            <w:p w14:paraId="4E3C2C10" w14:textId="6707E6AA" w:rsidR="00AA1D3C" w:rsidRDefault="00AA1D3C">
              <w:pPr>
                <w:pStyle w:val="TOC2"/>
                <w:tabs>
                  <w:tab w:val="right" w:leader="dot" w:pos="13166"/>
                </w:tabs>
                <w:rPr>
                  <w:noProof/>
                </w:rPr>
              </w:pPr>
              <w:hyperlink w:anchor="_Toc219628954" w:history="1">
                <w:r w:rsidRPr="009A133E">
                  <w:rPr>
                    <w:rStyle w:val="Hyperlink"/>
                    <w:noProof/>
                  </w:rPr>
                  <w:t>PHASE 3 – DEVOPS TOOLCHAIN</w:t>
                </w:r>
                <w:r>
                  <w:rPr>
                    <w:noProof/>
                    <w:webHidden/>
                  </w:rPr>
                  <w:tab/>
                </w:r>
                <w:r>
                  <w:rPr>
                    <w:noProof/>
                    <w:webHidden/>
                  </w:rPr>
                  <w:fldChar w:fldCharType="begin"/>
                </w:r>
                <w:r>
                  <w:rPr>
                    <w:noProof/>
                    <w:webHidden/>
                  </w:rPr>
                  <w:instrText xml:space="preserve"> PAGEREF _Toc219628954 \h </w:instrText>
                </w:r>
                <w:r>
                  <w:rPr>
                    <w:noProof/>
                    <w:webHidden/>
                  </w:rPr>
                </w:r>
                <w:r>
                  <w:rPr>
                    <w:noProof/>
                    <w:webHidden/>
                  </w:rPr>
                  <w:fldChar w:fldCharType="separate"/>
                </w:r>
                <w:r w:rsidR="000B5ECA">
                  <w:rPr>
                    <w:noProof/>
                    <w:webHidden/>
                  </w:rPr>
                  <w:t>13</w:t>
                </w:r>
                <w:r>
                  <w:rPr>
                    <w:noProof/>
                    <w:webHidden/>
                  </w:rPr>
                  <w:fldChar w:fldCharType="end"/>
                </w:r>
              </w:hyperlink>
            </w:p>
            <w:p w14:paraId="75733368" w14:textId="017F616A" w:rsidR="00AA1D3C" w:rsidRDefault="00AA1D3C">
              <w:pPr>
                <w:pStyle w:val="TOC3"/>
                <w:tabs>
                  <w:tab w:val="right" w:leader="dot" w:pos="13166"/>
                </w:tabs>
                <w:rPr>
                  <w:noProof/>
                </w:rPr>
              </w:pPr>
              <w:hyperlink w:anchor="_Toc219628955" w:history="1">
                <w:r w:rsidRPr="009A133E">
                  <w:rPr>
                    <w:rStyle w:val="Hyperlink"/>
                    <w:noProof/>
                  </w:rPr>
                  <w:t>Git &amp; Github</w:t>
                </w:r>
                <w:r>
                  <w:rPr>
                    <w:noProof/>
                    <w:webHidden/>
                  </w:rPr>
                  <w:tab/>
                </w:r>
                <w:r>
                  <w:rPr>
                    <w:noProof/>
                    <w:webHidden/>
                  </w:rPr>
                  <w:fldChar w:fldCharType="begin"/>
                </w:r>
                <w:r>
                  <w:rPr>
                    <w:noProof/>
                    <w:webHidden/>
                  </w:rPr>
                  <w:instrText xml:space="preserve"> PAGEREF _Toc219628955 \h </w:instrText>
                </w:r>
                <w:r>
                  <w:rPr>
                    <w:noProof/>
                    <w:webHidden/>
                  </w:rPr>
                </w:r>
                <w:r>
                  <w:rPr>
                    <w:noProof/>
                    <w:webHidden/>
                  </w:rPr>
                  <w:fldChar w:fldCharType="separate"/>
                </w:r>
                <w:r w:rsidR="000B5ECA">
                  <w:rPr>
                    <w:noProof/>
                    <w:webHidden/>
                  </w:rPr>
                  <w:t>13</w:t>
                </w:r>
                <w:r>
                  <w:rPr>
                    <w:noProof/>
                    <w:webHidden/>
                  </w:rPr>
                  <w:fldChar w:fldCharType="end"/>
                </w:r>
              </w:hyperlink>
            </w:p>
            <w:p w14:paraId="5F881590" w14:textId="49F6B7D9" w:rsidR="00AA1D3C" w:rsidRDefault="00AA1D3C">
              <w:pPr>
                <w:pStyle w:val="TOC3"/>
                <w:tabs>
                  <w:tab w:val="right" w:leader="dot" w:pos="13166"/>
                </w:tabs>
                <w:rPr>
                  <w:noProof/>
                </w:rPr>
              </w:pPr>
              <w:hyperlink w:anchor="_Toc219628956" w:history="1">
                <w:r w:rsidRPr="009A133E">
                  <w:rPr>
                    <w:rStyle w:val="Hyperlink"/>
                    <w:noProof/>
                    <w:spacing w:val="2"/>
                  </w:rPr>
                  <w:t>DevOps Architecture Blueprint</w:t>
                </w:r>
                <w:r>
                  <w:rPr>
                    <w:noProof/>
                    <w:webHidden/>
                  </w:rPr>
                  <w:tab/>
                </w:r>
                <w:r>
                  <w:rPr>
                    <w:noProof/>
                    <w:webHidden/>
                  </w:rPr>
                  <w:fldChar w:fldCharType="begin"/>
                </w:r>
                <w:r>
                  <w:rPr>
                    <w:noProof/>
                    <w:webHidden/>
                  </w:rPr>
                  <w:instrText xml:space="preserve"> PAGEREF _Toc219628956 \h </w:instrText>
                </w:r>
                <w:r>
                  <w:rPr>
                    <w:noProof/>
                    <w:webHidden/>
                  </w:rPr>
                </w:r>
                <w:r>
                  <w:rPr>
                    <w:noProof/>
                    <w:webHidden/>
                  </w:rPr>
                  <w:fldChar w:fldCharType="separate"/>
                </w:r>
                <w:r w:rsidR="000B5ECA">
                  <w:rPr>
                    <w:noProof/>
                    <w:webHidden/>
                  </w:rPr>
                  <w:t>13</w:t>
                </w:r>
                <w:r>
                  <w:rPr>
                    <w:noProof/>
                    <w:webHidden/>
                  </w:rPr>
                  <w:fldChar w:fldCharType="end"/>
                </w:r>
              </w:hyperlink>
            </w:p>
            <w:p w14:paraId="02B02E07" w14:textId="78595243" w:rsidR="00AA1D3C" w:rsidRDefault="00AA1D3C">
              <w:pPr>
                <w:pStyle w:val="TOC3"/>
                <w:tabs>
                  <w:tab w:val="right" w:leader="dot" w:pos="13166"/>
                </w:tabs>
                <w:rPr>
                  <w:noProof/>
                </w:rPr>
              </w:pPr>
              <w:hyperlink w:anchor="_Toc219628957" w:history="1">
                <w:r w:rsidRPr="009A133E">
                  <w:rPr>
                    <w:rStyle w:val="Hyperlink"/>
                    <w:noProof/>
                    <w:spacing w:val="2"/>
                  </w:rPr>
                  <w:t>Build &amp;CI/CD Tools</w:t>
                </w:r>
                <w:r>
                  <w:rPr>
                    <w:noProof/>
                    <w:webHidden/>
                  </w:rPr>
                  <w:tab/>
                </w:r>
                <w:r>
                  <w:rPr>
                    <w:noProof/>
                    <w:webHidden/>
                  </w:rPr>
                  <w:fldChar w:fldCharType="begin"/>
                </w:r>
                <w:r>
                  <w:rPr>
                    <w:noProof/>
                    <w:webHidden/>
                  </w:rPr>
                  <w:instrText xml:space="preserve"> PAGEREF _Toc219628957 \h </w:instrText>
                </w:r>
                <w:r>
                  <w:rPr>
                    <w:noProof/>
                    <w:webHidden/>
                  </w:rPr>
                </w:r>
                <w:r>
                  <w:rPr>
                    <w:noProof/>
                    <w:webHidden/>
                  </w:rPr>
                  <w:fldChar w:fldCharType="separate"/>
                </w:r>
                <w:r w:rsidR="000B5ECA">
                  <w:rPr>
                    <w:noProof/>
                    <w:webHidden/>
                  </w:rPr>
                  <w:t>14</w:t>
                </w:r>
                <w:r>
                  <w:rPr>
                    <w:noProof/>
                    <w:webHidden/>
                  </w:rPr>
                  <w:fldChar w:fldCharType="end"/>
                </w:r>
              </w:hyperlink>
            </w:p>
            <w:p w14:paraId="3BE2678F" w14:textId="7BAA8A09" w:rsidR="00AA1D3C" w:rsidRDefault="00AA1D3C">
              <w:pPr>
                <w:pStyle w:val="TOC3"/>
                <w:tabs>
                  <w:tab w:val="right" w:leader="dot" w:pos="13166"/>
                </w:tabs>
                <w:rPr>
                  <w:noProof/>
                </w:rPr>
              </w:pPr>
              <w:hyperlink w:anchor="_Toc219628958" w:history="1">
                <w:r w:rsidRPr="009A133E">
                  <w:rPr>
                    <w:rStyle w:val="Hyperlink"/>
                    <w:rFonts w:eastAsia="Times New Roman"/>
                    <w:noProof/>
                    <w:lang w:eastAsia="en-US"/>
                  </w:rPr>
                  <w:t>PHASE 4 — INFRASTRUCTURE AS CODE</w:t>
                </w:r>
                <w:r>
                  <w:rPr>
                    <w:noProof/>
                    <w:webHidden/>
                  </w:rPr>
                  <w:tab/>
                </w:r>
                <w:r>
                  <w:rPr>
                    <w:noProof/>
                    <w:webHidden/>
                  </w:rPr>
                  <w:fldChar w:fldCharType="begin"/>
                </w:r>
                <w:r>
                  <w:rPr>
                    <w:noProof/>
                    <w:webHidden/>
                  </w:rPr>
                  <w:instrText xml:space="preserve"> PAGEREF _Toc219628958 \h </w:instrText>
                </w:r>
                <w:r>
                  <w:rPr>
                    <w:noProof/>
                    <w:webHidden/>
                  </w:rPr>
                </w:r>
                <w:r>
                  <w:rPr>
                    <w:noProof/>
                    <w:webHidden/>
                  </w:rPr>
                  <w:fldChar w:fldCharType="separate"/>
                </w:r>
                <w:r w:rsidR="000B5ECA">
                  <w:rPr>
                    <w:noProof/>
                    <w:webHidden/>
                  </w:rPr>
                  <w:t>15</w:t>
                </w:r>
                <w:r>
                  <w:rPr>
                    <w:noProof/>
                    <w:webHidden/>
                  </w:rPr>
                  <w:fldChar w:fldCharType="end"/>
                </w:r>
              </w:hyperlink>
            </w:p>
            <w:p w14:paraId="77ABA873" w14:textId="06A44A86" w:rsidR="00AA1D3C" w:rsidRDefault="00AA1D3C">
              <w:pPr>
                <w:pStyle w:val="TOC3"/>
                <w:tabs>
                  <w:tab w:val="right" w:leader="dot" w:pos="13166"/>
                </w:tabs>
                <w:rPr>
                  <w:noProof/>
                </w:rPr>
              </w:pPr>
              <w:hyperlink w:anchor="_Toc219628959" w:history="1">
                <w:r w:rsidRPr="009A133E">
                  <w:rPr>
                    <w:rStyle w:val="Hyperlink"/>
                    <w:rFonts w:eastAsia="Times New Roman"/>
                    <w:noProof/>
                  </w:rPr>
                  <w:t>Terraform Fundamentals</w:t>
                </w:r>
                <w:r>
                  <w:rPr>
                    <w:noProof/>
                    <w:webHidden/>
                  </w:rPr>
                  <w:tab/>
                </w:r>
                <w:r>
                  <w:rPr>
                    <w:noProof/>
                    <w:webHidden/>
                  </w:rPr>
                  <w:fldChar w:fldCharType="begin"/>
                </w:r>
                <w:r>
                  <w:rPr>
                    <w:noProof/>
                    <w:webHidden/>
                  </w:rPr>
                  <w:instrText xml:space="preserve"> PAGEREF _Toc219628959 \h </w:instrText>
                </w:r>
                <w:r>
                  <w:rPr>
                    <w:noProof/>
                    <w:webHidden/>
                  </w:rPr>
                </w:r>
                <w:r>
                  <w:rPr>
                    <w:noProof/>
                    <w:webHidden/>
                  </w:rPr>
                  <w:fldChar w:fldCharType="separate"/>
                </w:r>
                <w:r w:rsidR="000B5ECA">
                  <w:rPr>
                    <w:noProof/>
                    <w:webHidden/>
                  </w:rPr>
                  <w:t>15</w:t>
                </w:r>
                <w:r>
                  <w:rPr>
                    <w:noProof/>
                    <w:webHidden/>
                  </w:rPr>
                  <w:fldChar w:fldCharType="end"/>
                </w:r>
              </w:hyperlink>
            </w:p>
            <w:p w14:paraId="0F6A29E8" w14:textId="08A81099" w:rsidR="00AA1D3C" w:rsidRDefault="00AA1D3C">
              <w:pPr>
                <w:pStyle w:val="TOC3"/>
                <w:tabs>
                  <w:tab w:val="right" w:leader="dot" w:pos="13166"/>
                </w:tabs>
                <w:rPr>
                  <w:noProof/>
                </w:rPr>
              </w:pPr>
              <w:hyperlink w:anchor="_Toc219628960" w:history="1">
                <w:r w:rsidRPr="009A133E">
                  <w:rPr>
                    <w:rStyle w:val="Hyperlink"/>
                    <w:rFonts w:eastAsia="Times New Roman"/>
                    <w:noProof/>
                    <w:lang w:eastAsia="en-US"/>
                  </w:rPr>
                  <w:t>Working with Terraform</w:t>
                </w:r>
                <w:r>
                  <w:rPr>
                    <w:noProof/>
                    <w:webHidden/>
                  </w:rPr>
                  <w:tab/>
                </w:r>
                <w:r>
                  <w:rPr>
                    <w:noProof/>
                    <w:webHidden/>
                  </w:rPr>
                  <w:fldChar w:fldCharType="begin"/>
                </w:r>
                <w:r>
                  <w:rPr>
                    <w:noProof/>
                    <w:webHidden/>
                  </w:rPr>
                  <w:instrText xml:space="preserve"> PAGEREF _Toc219628960 \h </w:instrText>
                </w:r>
                <w:r>
                  <w:rPr>
                    <w:noProof/>
                    <w:webHidden/>
                  </w:rPr>
                </w:r>
                <w:r>
                  <w:rPr>
                    <w:noProof/>
                    <w:webHidden/>
                  </w:rPr>
                  <w:fldChar w:fldCharType="separate"/>
                </w:r>
                <w:r w:rsidR="000B5ECA">
                  <w:rPr>
                    <w:noProof/>
                    <w:webHidden/>
                  </w:rPr>
                  <w:t>15</w:t>
                </w:r>
                <w:r>
                  <w:rPr>
                    <w:noProof/>
                    <w:webHidden/>
                  </w:rPr>
                  <w:fldChar w:fldCharType="end"/>
                </w:r>
              </w:hyperlink>
            </w:p>
            <w:p w14:paraId="76D672EF" w14:textId="12012EBC" w:rsidR="00AA1D3C" w:rsidRDefault="00AA1D3C">
              <w:pPr>
                <w:pStyle w:val="TOC3"/>
                <w:tabs>
                  <w:tab w:val="right" w:leader="dot" w:pos="13166"/>
                </w:tabs>
                <w:rPr>
                  <w:noProof/>
                </w:rPr>
              </w:pPr>
              <w:hyperlink w:anchor="_Toc219628961" w:history="1">
                <w:r w:rsidRPr="009A133E">
                  <w:rPr>
                    <w:rStyle w:val="Hyperlink"/>
                    <w:rFonts w:eastAsia="Times New Roman"/>
                    <w:noProof/>
                    <w:lang w:eastAsia="en-US"/>
                  </w:rPr>
                  <w:t>Modules</w:t>
                </w:r>
                <w:r>
                  <w:rPr>
                    <w:noProof/>
                    <w:webHidden/>
                  </w:rPr>
                  <w:tab/>
                </w:r>
                <w:r>
                  <w:rPr>
                    <w:noProof/>
                    <w:webHidden/>
                  </w:rPr>
                  <w:fldChar w:fldCharType="begin"/>
                </w:r>
                <w:r>
                  <w:rPr>
                    <w:noProof/>
                    <w:webHidden/>
                  </w:rPr>
                  <w:instrText xml:space="preserve"> PAGEREF _Toc219628961 \h </w:instrText>
                </w:r>
                <w:r>
                  <w:rPr>
                    <w:noProof/>
                    <w:webHidden/>
                  </w:rPr>
                </w:r>
                <w:r>
                  <w:rPr>
                    <w:noProof/>
                    <w:webHidden/>
                  </w:rPr>
                  <w:fldChar w:fldCharType="separate"/>
                </w:r>
                <w:r w:rsidR="000B5ECA">
                  <w:rPr>
                    <w:noProof/>
                    <w:webHidden/>
                  </w:rPr>
                  <w:t>15</w:t>
                </w:r>
                <w:r>
                  <w:rPr>
                    <w:noProof/>
                    <w:webHidden/>
                  </w:rPr>
                  <w:fldChar w:fldCharType="end"/>
                </w:r>
              </w:hyperlink>
            </w:p>
            <w:p w14:paraId="1C0429DF" w14:textId="5F2E7105" w:rsidR="00AA1D3C" w:rsidRDefault="00AA1D3C">
              <w:pPr>
                <w:pStyle w:val="TOC3"/>
                <w:tabs>
                  <w:tab w:val="right" w:leader="dot" w:pos="13166"/>
                </w:tabs>
                <w:rPr>
                  <w:noProof/>
                </w:rPr>
              </w:pPr>
              <w:hyperlink w:anchor="_Toc219628962" w:history="1">
                <w:r w:rsidRPr="009A133E">
                  <w:rPr>
                    <w:rStyle w:val="Hyperlink"/>
                    <w:rFonts w:eastAsia="Times New Roman"/>
                    <w:noProof/>
                    <w:lang w:eastAsia="en-US"/>
                  </w:rPr>
                  <w:t>Terraform with AWS (Hands</w:t>
                </w:r>
                <w:r w:rsidRPr="009A133E">
                  <w:rPr>
                    <w:rStyle w:val="Hyperlink"/>
                    <w:rFonts w:eastAsia="Times New Roman"/>
                    <w:noProof/>
                    <w:lang w:eastAsia="en-US"/>
                  </w:rPr>
                  <w:noBreakHyphen/>
                  <w:t>On Labs)</w:t>
                </w:r>
                <w:r>
                  <w:rPr>
                    <w:noProof/>
                    <w:webHidden/>
                  </w:rPr>
                  <w:tab/>
                </w:r>
                <w:r>
                  <w:rPr>
                    <w:noProof/>
                    <w:webHidden/>
                  </w:rPr>
                  <w:fldChar w:fldCharType="begin"/>
                </w:r>
                <w:r>
                  <w:rPr>
                    <w:noProof/>
                    <w:webHidden/>
                  </w:rPr>
                  <w:instrText xml:space="preserve"> PAGEREF _Toc219628962 \h </w:instrText>
                </w:r>
                <w:r>
                  <w:rPr>
                    <w:noProof/>
                    <w:webHidden/>
                  </w:rPr>
                </w:r>
                <w:r>
                  <w:rPr>
                    <w:noProof/>
                    <w:webHidden/>
                  </w:rPr>
                  <w:fldChar w:fldCharType="separate"/>
                </w:r>
                <w:r w:rsidR="000B5ECA">
                  <w:rPr>
                    <w:noProof/>
                    <w:webHidden/>
                  </w:rPr>
                  <w:t>15</w:t>
                </w:r>
                <w:r>
                  <w:rPr>
                    <w:noProof/>
                    <w:webHidden/>
                  </w:rPr>
                  <w:fldChar w:fldCharType="end"/>
                </w:r>
              </w:hyperlink>
            </w:p>
            <w:p w14:paraId="66C70AD4" w14:textId="4BC3BDC2" w:rsidR="00AA1D3C" w:rsidRDefault="00AA1D3C">
              <w:pPr>
                <w:pStyle w:val="TOC3"/>
                <w:tabs>
                  <w:tab w:val="right" w:leader="dot" w:pos="13166"/>
                </w:tabs>
                <w:rPr>
                  <w:noProof/>
                </w:rPr>
              </w:pPr>
              <w:hyperlink w:anchor="_Toc219628963" w:history="1">
                <w:r w:rsidRPr="009A133E">
                  <w:rPr>
                    <w:rStyle w:val="Hyperlink"/>
                    <w:rFonts w:eastAsia="Times New Roman"/>
                    <w:noProof/>
                    <w:lang w:eastAsia="en-US"/>
                  </w:rPr>
                  <w:t>Terraform State</w:t>
                </w:r>
                <w:r>
                  <w:rPr>
                    <w:noProof/>
                    <w:webHidden/>
                  </w:rPr>
                  <w:tab/>
                </w:r>
                <w:r>
                  <w:rPr>
                    <w:noProof/>
                    <w:webHidden/>
                  </w:rPr>
                  <w:fldChar w:fldCharType="begin"/>
                </w:r>
                <w:r>
                  <w:rPr>
                    <w:noProof/>
                    <w:webHidden/>
                  </w:rPr>
                  <w:instrText xml:space="preserve"> PAGEREF _Toc219628963 \h </w:instrText>
                </w:r>
                <w:r>
                  <w:rPr>
                    <w:noProof/>
                    <w:webHidden/>
                  </w:rPr>
                </w:r>
                <w:r>
                  <w:rPr>
                    <w:noProof/>
                    <w:webHidden/>
                  </w:rPr>
                  <w:fldChar w:fldCharType="separate"/>
                </w:r>
                <w:r w:rsidR="000B5ECA">
                  <w:rPr>
                    <w:noProof/>
                    <w:webHidden/>
                  </w:rPr>
                  <w:t>16</w:t>
                </w:r>
                <w:r>
                  <w:rPr>
                    <w:noProof/>
                    <w:webHidden/>
                  </w:rPr>
                  <w:fldChar w:fldCharType="end"/>
                </w:r>
              </w:hyperlink>
            </w:p>
            <w:p w14:paraId="7CF75768" w14:textId="348B767D" w:rsidR="00AA1D3C" w:rsidRDefault="00AA1D3C">
              <w:pPr>
                <w:pStyle w:val="TOC3"/>
                <w:tabs>
                  <w:tab w:val="right" w:leader="dot" w:pos="13166"/>
                </w:tabs>
                <w:rPr>
                  <w:noProof/>
                </w:rPr>
              </w:pPr>
              <w:hyperlink w:anchor="_Toc219628964" w:history="1">
                <w:r w:rsidRPr="009A133E">
                  <w:rPr>
                    <w:rStyle w:val="Hyperlink"/>
                    <w:rFonts w:eastAsia="Times New Roman"/>
                    <w:noProof/>
                    <w:lang w:eastAsia="en-US"/>
                  </w:rPr>
                  <w:t>Terraform Best Practices</w:t>
                </w:r>
                <w:r>
                  <w:rPr>
                    <w:noProof/>
                    <w:webHidden/>
                  </w:rPr>
                  <w:tab/>
                </w:r>
                <w:r>
                  <w:rPr>
                    <w:noProof/>
                    <w:webHidden/>
                  </w:rPr>
                  <w:fldChar w:fldCharType="begin"/>
                </w:r>
                <w:r>
                  <w:rPr>
                    <w:noProof/>
                    <w:webHidden/>
                  </w:rPr>
                  <w:instrText xml:space="preserve"> PAGEREF _Toc219628964 \h </w:instrText>
                </w:r>
                <w:r>
                  <w:rPr>
                    <w:noProof/>
                    <w:webHidden/>
                  </w:rPr>
                </w:r>
                <w:r>
                  <w:rPr>
                    <w:noProof/>
                    <w:webHidden/>
                  </w:rPr>
                  <w:fldChar w:fldCharType="separate"/>
                </w:r>
                <w:r w:rsidR="000B5ECA">
                  <w:rPr>
                    <w:noProof/>
                    <w:webHidden/>
                  </w:rPr>
                  <w:t>16</w:t>
                </w:r>
                <w:r>
                  <w:rPr>
                    <w:noProof/>
                    <w:webHidden/>
                  </w:rPr>
                  <w:fldChar w:fldCharType="end"/>
                </w:r>
              </w:hyperlink>
            </w:p>
            <w:p w14:paraId="37E11C4E" w14:textId="63547D92" w:rsidR="00AA1D3C" w:rsidRDefault="00AA1D3C">
              <w:pPr>
                <w:pStyle w:val="TOC2"/>
                <w:tabs>
                  <w:tab w:val="right" w:leader="dot" w:pos="13166"/>
                </w:tabs>
                <w:rPr>
                  <w:noProof/>
                </w:rPr>
              </w:pPr>
              <w:hyperlink w:anchor="_Toc219628965" w:history="1">
                <w:r w:rsidRPr="009A133E">
                  <w:rPr>
                    <w:rStyle w:val="Hyperlink"/>
                    <w:noProof/>
                  </w:rPr>
                  <w:t>PHASE 5 – MONITORING &amp; OBSERVABILITY</w:t>
                </w:r>
                <w:r>
                  <w:rPr>
                    <w:noProof/>
                    <w:webHidden/>
                  </w:rPr>
                  <w:tab/>
                </w:r>
                <w:r>
                  <w:rPr>
                    <w:noProof/>
                    <w:webHidden/>
                  </w:rPr>
                  <w:fldChar w:fldCharType="begin"/>
                </w:r>
                <w:r>
                  <w:rPr>
                    <w:noProof/>
                    <w:webHidden/>
                  </w:rPr>
                  <w:instrText xml:space="preserve"> PAGEREF _Toc219628965 \h </w:instrText>
                </w:r>
                <w:r>
                  <w:rPr>
                    <w:noProof/>
                    <w:webHidden/>
                  </w:rPr>
                </w:r>
                <w:r>
                  <w:rPr>
                    <w:noProof/>
                    <w:webHidden/>
                  </w:rPr>
                  <w:fldChar w:fldCharType="separate"/>
                </w:r>
                <w:r w:rsidR="000B5ECA">
                  <w:rPr>
                    <w:noProof/>
                    <w:webHidden/>
                  </w:rPr>
                  <w:t>16</w:t>
                </w:r>
                <w:r>
                  <w:rPr>
                    <w:noProof/>
                    <w:webHidden/>
                  </w:rPr>
                  <w:fldChar w:fldCharType="end"/>
                </w:r>
              </w:hyperlink>
            </w:p>
            <w:p w14:paraId="5207A8FD" w14:textId="443FE446" w:rsidR="00AA1D3C" w:rsidRDefault="00AA1D3C">
              <w:pPr>
                <w:pStyle w:val="TOC3"/>
                <w:tabs>
                  <w:tab w:val="right" w:leader="dot" w:pos="13166"/>
                </w:tabs>
                <w:rPr>
                  <w:noProof/>
                </w:rPr>
              </w:pPr>
              <w:hyperlink w:anchor="_Toc219628966" w:history="1">
                <w:r w:rsidRPr="009A133E">
                  <w:rPr>
                    <w:rStyle w:val="Hyperlink"/>
                    <w:rFonts w:eastAsia="Times New Roman"/>
                    <w:noProof/>
                  </w:rPr>
                  <w:t>Observability Concepts</w:t>
                </w:r>
                <w:r>
                  <w:rPr>
                    <w:noProof/>
                    <w:webHidden/>
                  </w:rPr>
                  <w:tab/>
                </w:r>
                <w:r>
                  <w:rPr>
                    <w:noProof/>
                    <w:webHidden/>
                  </w:rPr>
                  <w:fldChar w:fldCharType="begin"/>
                </w:r>
                <w:r>
                  <w:rPr>
                    <w:noProof/>
                    <w:webHidden/>
                  </w:rPr>
                  <w:instrText xml:space="preserve"> PAGEREF _Toc219628966 \h </w:instrText>
                </w:r>
                <w:r>
                  <w:rPr>
                    <w:noProof/>
                    <w:webHidden/>
                  </w:rPr>
                </w:r>
                <w:r>
                  <w:rPr>
                    <w:noProof/>
                    <w:webHidden/>
                  </w:rPr>
                  <w:fldChar w:fldCharType="separate"/>
                </w:r>
                <w:r w:rsidR="000B5ECA">
                  <w:rPr>
                    <w:noProof/>
                    <w:webHidden/>
                  </w:rPr>
                  <w:t>16</w:t>
                </w:r>
                <w:r>
                  <w:rPr>
                    <w:noProof/>
                    <w:webHidden/>
                  </w:rPr>
                  <w:fldChar w:fldCharType="end"/>
                </w:r>
              </w:hyperlink>
            </w:p>
            <w:p w14:paraId="0AEAC4C9" w14:textId="47306548" w:rsidR="00AA1D3C" w:rsidRDefault="00AA1D3C">
              <w:pPr>
                <w:pStyle w:val="TOC3"/>
                <w:tabs>
                  <w:tab w:val="right" w:leader="dot" w:pos="13166"/>
                </w:tabs>
                <w:rPr>
                  <w:noProof/>
                </w:rPr>
              </w:pPr>
              <w:hyperlink w:anchor="_Toc219628967" w:history="1">
                <w:r w:rsidRPr="009A133E">
                  <w:rPr>
                    <w:rStyle w:val="Hyperlink"/>
                    <w:rFonts w:eastAsia="Times New Roman"/>
                    <w:noProof/>
                    <w:lang w:eastAsia="en-US"/>
                  </w:rPr>
                  <w:t>Tools</w:t>
                </w:r>
                <w:r>
                  <w:rPr>
                    <w:noProof/>
                    <w:webHidden/>
                  </w:rPr>
                  <w:tab/>
                </w:r>
                <w:r>
                  <w:rPr>
                    <w:noProof/>
                    <w:webHidden/>
                  </w:rPr>
                  <w:fldChar w:fldCharType="begin"/>
                </w:r>
                <w:r>
                  <w:rPr>
                    <w:noProof/>
                    <w:webHidden/>
                  </w:rPr>
                  <w:instrText xml:space="preserve"> PAGEREF _Toc219628967 \h </w:instrText>
                </w:r>
                <w:r>
                  <w:rPr>
                    <w:noProof/>
                    <w:webHidden/>
                  </w:rPr>
                </w:r>
                <w:r>
                  <w:rPr>
                    <w:noProof/>
                    <w:webHidden/>
                  </w:rPr>
                  <w:fldChar w:fldCharType="separate"/>
                </w:r>
                <w:r w:rsidR="000B5ECA">
                  <w:rPr>
                    <w:noProof/>
                    <w:webHidden/>
                  </w:rPr>
                  <w:t>16</w:t>
                </w:r>
                <w:r>
                  <w:rPr>
                    <w:noProof/>
                    <w:webHidden/>
                  </w:rPr>
                  <w:fldChar w:fldCharType="end"/>
                </w:r>
              </w:hyperlink>
            </w:p>
            <w:p w14:paraId="6B8C0272" w14:textId="6F3DEFCC" w:rsidR="00AA1D3C" w:rsidRDefault="00AA1D3C">
              <w:pPr>
                <w:pStyle w:val="TOC3"/>
                <w:tabs>
                  <w:tab w:val="right" w:leader="dot" w:pos="13166"/>
                </w:tabs>
                <w:rPr>
                  <w:noProof/>
                </w:rPr>
              </w:pPr>
              <w:hyperlink w:anchor="_Toc219628968" w:history="1">
                <w:r w:rsidRPr="009A133E">
                  <w:rPr>
                    <w:rStyle w:val="Hyperlink"/>
                    <w:noProof/>
                  </w:rPr>
                  <w:t>Hands-On</w:t>
                </w:r>
                <w:r>
                  <w:rPr>
                    <w:noProof/>
                    <w:webHidden/>
                  </w:rPr>
                  <w:tab/>
                </w:r>
                <w:r>
                  <w:rPr>
                    <w:noProof/>
                    <w:webHidden/>
                  </w:rPr>
                  <w:fldChar w:fldCharType="begin"/>
                </w:r>
                <w:r>
                  <w:rPr>
                    <w:noProof/>
                    <w:webHidden/>
                  </w:rPr>
                  <w:instrText xml:space="preserve"> PAGEREF _Toc219628968 \h </w:instrText>
                </w:r>
                <w:r>
                  <w:rPr>
                    <w:noProof/>
                    <w:webHidden/>
                  </w:rPr>
                </w:r>
                <w:r>
                  <w:rPr>
                    <w:noProof/>
                    <w:webHidden/>
                  </w:rPr>
                  <w:fldChar w:fldCharType="separate"/>
                </w:r>
                <w:r w:rsidR="000B5ECA">
                  <w:rPr>
                    <w:noProof/>
                    <w:webHidden/>
                  </w:rPr>
                  <w:t>17</w:t>
                </w:r>
                <w:r>
                  <w:rPr>
                    <w:noProof/>
                    <w:webHidden/>
                  </w:rPr>
                  <w:fldChar w:fldCharType="end"/>
                </w:r>
              </w:hyperlink>
            </w:p>
            <w:p w14:paraId="7546CECA" w14:textId="5308A71B" w:rsidR="00AA1D3C" w:rsidRDefault="00AA1D3C">
              <w:pPr>
                <w:pStyle w:val="TOC2"/>
                <w:tabs>
                  <w:tab w:val="right" w:leader="dot" w:pos="13166"/>
                </w:tabs>
                <w:rPr>
                  <w:noProof/>
                </w:rPr>
              </w:pPr>
              <w:hyperlink w:anchor="_Toc219628969" w:history="1">
                <w:r w:rsidRPr="009A133E">
                  <w:rPr>
                    <w:rStyle w:val="Hyperlink"/>
                    <w:rFonts w:eastAsia="Times New Roman"/>
                    <w:noProof/>
                    <w:lang w:eastAsia="en-US"/>
                  </w:rPr>
                  <w:t>PHASE 6 — CONFIGURATION MANAGEMENT</w:t>
                </w:r>
                <w:r>
                  <w:rPr>
                    <w:noProof/>
                    <w:webHidden/>
                  </w:rPr>
                  <w:tab/>
                </w:r>
                <w:r>
                  <w:rPr>
                    <w:noProof/>
                    <w:webHidden/>
                  </w:rPr>
                  <w:fldChar w:fldCharType="begin"/>
                </w:r>
                <w:r>
                  <w:rPr>
                    <w:noProof/>
                    <w:webHidden/>
                  </w:rPr>
                  <w:instrText xml:space="preserve"> PAGEREF _Toc219628969 \h </w:instrText>
                </w:r>
                <w:r>
                  <w:rPr>
                    <w:noProof/>
                    <w:webHidden/>
                  </w:rPr>
                </w:r>
                <w:r>
                  <w:rPr>
                    <w:noProof/>
                    <w:webHidden/>
                  </w:rPr>
                  <w:fldChar w:fldCharType="separate"/>
                </w:r>
                <w:r w:rsidR="000B5ECA">
                  <w:rPr>
                    <w:noProof/>
                    <w:webHidden/>
                  </w:rPr>
                  <w:t>17</w:t>
                </w:r>
                <w:r>
                  <w:rPr>
                    <w:noProof/>
                    <w:webHidden/>
                  </w:rPr>
                  <w:fldChar w:fldCharType="end"/>
                </w:r>
              </w:hyperlink>
            </w:p>
            <w:p w14:paraId="3878137E" w14:textId="2100DA9B" w:rsidR="00AA1D3C" w:rsidRDefault="00AA1D3C">
              <w:pPr>
                <w:pStyle w:val="TOC3"/>
                <w:tabs>
                  <w:tab w:val="right" w:leader="dot" w:pos="13166"/>
                </w:tabs>
                <w:rPr>
                  <w:noProof/>
                </w:rPr>
              </w:pPr>
              <w:hyperlink w:anchor="_Toc219628970" w:history="1">
                <w:r w:rsidRPr="009A133E">
                  <w:rPr>
                    <w:rStyle w:val="Hyperlink"/>
                    <w:rFonts w:eastAsia="Times New Roman"/>
                    <w:noProof/>
                  </w:rPr>
                  <w:t>Ansible</w:t>
                </w:r>
                <w:r>
                  <w:rPr>
                    <w:noProof/>
                    <w:webHidden/>
                  </w:rPr>
                  <w:tab/>
                </w:r>
                <w:r>
                  <w:rPr>
                    <w:noProof/>
                    <w:webHidden/>
                  </w:rPr>
                  <w:fldChar w:fldCharType="begin"/>
                </w:r>
                <w:r>
                  <w:rPr>
                    <w:noProof/>
                    <w:webHidden/>
                  </w:rPr>
                  <w:instrText xml:space="preserve"> PAGEREF _Toc219628970 \h </w:instrText>
                </w:r>
                <w:r>
                  <w:rPr>
                    <w:noProof/>
                    <w:webHidden/>
                  </w:rPr>
                </w:r>
                <w:r>
                  <w:rPr>
                    <w:noProof/>
                    <w:webHidden/>
                  </w:rPr>
                  <w:fldChar w:fldCharType="separate"/>
                </w:r>
                <w:r w:rsidR="000B5ECA">
                  <w:rPr>
                    <w:noProof/>
                    <w:webHidden/>
                  </w:rPr>
                  <w:t>17</w:t>
                </w:r>
                <w:r>
                  <w:rPr>
                    <w:noProof/>
                    <w:webHidden/>
                  </w:rPr>
                  <w:fldChar w:fldCharType="end"/>
                </w:r>
              </w:hyperlink>
            </w:p>
            <w:p w14:paraId="7190A934" w14:textId="01FC9A67" w:rsidR="00AA1D3C" w:rsidRDefault="00AA1D3C">
              <w:pPr>
                <w:pStyle w:val="TOC2"/>
                <w:tabs>
                  <w:tab w:val="right" w:leader="dot" w:pos="13166"/>
                </w:tabs>
                <w:rPr>
                  <w:noProof/>
                </w:rPr>
              </w:pPr>
              <w:hyperlink w:anchor="_Toc219628971" w:history="1">
                <w:r w:rsidRPr="009A133E">
                  <w:rPr>
                    <w:rStyle w:val="Hyperlink"/>
                    <w:rFonts w:eastAsia="Times New Roman"/>
                    <w:noProof/>
                    <w:lang w:eastAsia="en-US"/>
                  </w:rPr>
                  <w:t>PHASE 7 — CONTAINERS &amp; ORCHESTRATION</w:t>
                </w:r>
                <w:r>
                  <w:rPr>
                    <w:noProof/>
                    <w:webHidden/>
                  </w:rPr>
                  <w:tab/>
                </w:r>
                <w:r>
                  <w:rPr>
                    <w:noProof/>
                    <w:webHidden/>
                  </w:rPr>
                  <w:fldChar w:fldCharType="begin"/>
                </w:r>
                <w:r>
                  <w:rPr>
                    <w:noProof/>
                    <w:webHidden/>
                  </w:rPr>
                  <w:instrText xml:space="preserve"> PAGEREF _Toc219628971 \h </w:instrText>
                </w:r>
                <w:r>
                  <w:rPr>
                    <w:noProof/>
                    <w:webHidden/>
                  </w:rPr>
                </w:r>
                <w:r>
                  <w:rPr>
                    <w:noProof/>
                    <w:webHidden/>
                  </w:rPr>
                  <w:fldChar w:fldCharType="separate"/>
                </w:r>
                <w:r w:rsidR="000B5ECA">
                  <w:rPr>
                    <w:noProof/>
                    <w:webHidden/>
                  </w:rPr>
                  <w:t>17</w:t>
                </w:r>
                <w:r>
                  <w:rPr>
                    <w:noProof/>
                    <w:webHidden/>
                  </w:rPr>
                  <w:fldChar w:fldCharType="end"/>
                </w:r>
              </w:hyperlink>
            </w:p>
            <w:p w14:paraId="55B82753" w14:textId="16C7AC5B" w:rsidR="00AA1D3C" w:rsidRDefault="00AA1D3C">
              <w:pPr>
                <w:pStyle w:val="TOC3"/>
                <w:tabs>
                  <w:tab w:val="right" w:leader="dot" w:pos="13166"/>
                </w:tabs>
                <w:rPr>
                  <w:noProof/>
                </w:rPr>
              </w:pPr>
              <w:hyperlink w:anchor="_Toc219628972" w:history="1">
                <w:r w:rsidRPr="009A133E">
                  <w:rPr>
                    <w:rStyle w:val="Hyperlink"/>
                    <w:rFonts w:eastAsia="Times New Roman"/>
                    <w:noProof/>
                  </w:rPr>
                  <w:t>Docker</w:t>
                </w:r>
                <w:r>
                  <w:rPr>
                    <w:noProof/>
                    <w:webHidden/>
                  </w:rPr>
                  <w:tab/>
                </w:r>
                <w:r>
                  <w:rPr>
                    <w:noProof/>
                    <w:webHidden/>
                  </w:rPr>
                  <w:fldChar w:fldCharType="begin"/>
                </w:r>
                <w:r>
                  <w:rPr>
                    <w:noProof/>
                    <w:webHidden/>
                  </w:rPr>
                  <w:instrText xml:space="preserve"> PAGEREF _Toc219628972 \h </w:instrText>
                </w:r>
                <w:r>
                  <w:rPr>
                    <w:noProof/>
                    <w:webHidden/>
                  </w:rPr>
                </w:r>
                <w:r>
                  <w:rPr>
                    <w:noProof/>
                    <w:webHidden/>
                  </w:rPr>
                  <w:fldChar w:fldCharType="separate"/>
                </w:r>
                <w:r w:rsidR="000B5ECA">
                  <w:rPr>
                    <w:noProof/>
                    <w:webHidden/>
                  </w:rPr>
                  <w:t>17</w:t>
                </w:r>
                <w:r>
                  <w:rPr>
                    <w:noProof/>
                    <w:webHidden/>
                  </w:rPr>
                  <w:fldChar w:fldCharType="end"/>
                </w:r>
              </w:hyperlink>
            </w:p>
            <w:p w14:paraId="14C98986" w14:textId="007A3DF1" w:rsidR="00AA1D3C" w:rsidRDefault="00AA1D3C">
              <w:pPr>
                <w:pStyle w:val="TOC3"/>
                <w:tabs>
                  <w:tab w:val="right" w:leader="dot" w:pos="13166"/>
                </w:tabs>
                <w:rPr>
                  <w:noProof/>
                </w:rPr>
              </w:pPr>
              <w:hyperlink w:anchor="_Toc219628973" w:history="1">
                <w:r w:rsidRPr="009A133E">
                  <w:rPr>
                    <w:rStyle w:val="Hyperlink"/>
                    <w:rFonts w:eastAsia="Times New Roman"/>
                    <w:noProof/>
                    <w:lang w:eastAsia="en-US"/>
                  </w:rPr>
                  <w:t>Kubernetes</w:t>
                </w:r>
                <w:r>
                  <w:rPr>
                    <w:noProof/>
                    <w:webHidden/>
                  </w:rPr>
                  <w:tab/>
                </w:r>
                <w:r>
                  <w:rPr>
                    <w:noProof/>
                    <w:webHidden/>
                  </w:rPr>
                  <w:fldChar w:fldCharType="begin"/>
                </w:r>
                <w:r>
                  <w:rPr>
                    <w:noProof/>
                    <w:webHidden/>
                  </w:rPr>
                  <w:instrText xml:space="preserve"> PAGEREF _Toc219628973 \h </w:instrText>
                </w:r>
                <w:r>
                  <w:rPr>
                    <w:noProof/>
                    <w:webHidden/>
                  </w:rPr>
                </w:r>
                <w:r>
                  <w:rPr>
                    <w:noProof/>
                    <w:webHidden/>
                  </w:rPr>
                  <w:fldChar w:fldCharType="separate"/>
                </w:r>
                <w:r w:rsidR="000B5ECA">
                  <w:rPr>
                    <w:noProof/>
                    <w:webHidden/>
                  </w:rPr>
                  <w:t>18</w:t>
                </w:r>
                <w:r>
                  <w:rPr>
                    <w:noProof/>
                    <w:webHidden/>
                  </w:rPr>
                  <w:fldChar w:fldCharType="end"/>
                </w:r>
              </w:hyperlink>
            </w:p>
            <w:p w14:paraId="12ADA283" w14:textId="5BE13B14" w:rsidR="00AA1D3C" w:rsidRDefault="00AA1D3C">
              <w:pPr>
                <w:pStyle w:val="TOC3"/>
                <w:tabs>
                  <w:tab w:val="right" w:leader="dot" w:pos="13166"/>
                </w:tabs>
                <w:rPr>
                  <w:noProof/>
                </w:rPr>
              </w:pPr>
              <w:hyperlink w:anchor="_Toc219628974" w:history="1">
                <w:r w:rsidRPr="009A133E">
                  <w:rPr>
                    <w:rStyle w:val="Hyperlink"/>
                    <w:rFonts w:eastAsia="Times New Roman"/>
                    <w:noProof/>
                    <w:lang w:eastAsia="en-US"/>
                  </w:rPr>
                  <w:t>Helm &amp; Tooling</w:t>
                </w:r>
                <w:r>
                  <w:rPr>
                    <w:noProof/>
                    <w:webHidden/>
                  </w:rPr>
                  <w:tab/>
                </w:r>
                <w:r>
                  <w:rPr>
                    <w:noProof/>
                    <w:webHidden/>
                  </w:rPr>
                  <w:fldChar w:fldCharType="begin"/>
                </w:r>
                <w:r>
                  <w:rPr>
                    <w:noProof/>
                    <w:webHidden/>
                  </w:rPr>
                  <w:instrText xml:space="preserve"> PAGEREF _Toc219628974 \h </w:instrText>
                </w:r>
                <w:r>
                  <w:rPr>
                    <w:noProof/>
                    <w:webHidden/>
                  </w:rPr>
                </w:r>
                <w:r>
                  <w:rPr>
                    <w:noProof/>
                    <w:webHidden/>
                  </w:rPr>
                  <w:fldChar w:fldCharType="separate"/>
                </w:r>
                <w:r w:rsidR="000B5ECA">
                  <w:rPr>
                    <w:noProof/>
                    <w:webHidden/>
                  </w:rPr>
                  <w:t>18</w:t>
                </w:r>
                <w:r>
                  <w:rPr>
                    <w:noProof/>
                    <w:webHidden/>
                  </w:rPr>
                  <w:fldChar w:fldCharType="end"/>
                </w:r>
              </w:hyperlink>
            </w:p>
            <w:p w14:paraId="2A404459" w14:textId="3D3AF0CA" w:rsidR="00AA1D3C" w:rsidRDefault="00AA1D3C">
              <w:pPr>
                <w:pStyle w:val="TOC2"/>
                <w:tabs>
                  <w:tab w:val="right" w:leader="dot" w:pos="13166"/>
                </w:tabs>
                <w:rPr>
                  <w:noProof/>
                </w:rPr>
              </w:pPr>
              <w:hyperlink w:anchor="_Toc219628975" w:history="1">
                <w:r w:rsidRPr="009A133E">
                  <w:rPr>
                    <w:rStyle w:val="Hyperlink"/>
                    <w:rFonts w:eastAsia="Times New Roman"/>
                    <w:noProof/>
                    <w:lang w:eastAsia="en-US"/>
                  </w:rPr>
                  <w:t>PHASE 8 — GITOPS WITH ARGOCD (SIMPLIFIED)</w:t>
                </w:r>
                <w:r>
                  <w:rPr>
                    <w:noProof/>
                    <w:webHidden/>
                  </w:rPr>
                  <w:tab/>
                </w:r>
                <w:r>
                  <w:rPr>
                    <w:noProof/>
                    <w:webHidden/>
                  </w:rPr>
                  <w:fldChar w:fldCharType="begin"/>
                </w:r>
                <w:r>
                  <w:rPr>
                    <w:noProof/>
                    <w:webHidden/>
                  </w:rPr>
                  <w:instrText xml:space="preserve"> PAGEREF _Toc219628975 \h </w:instrText>
                </w:r>
                <w:r>
                  <w:rPr>
                    <w:noProof/>
                    <w:webHidden/>
                  </w:rPr>
                </w:r>
                <w:r>
                  <w:rPr>
                    <w:noProof/>
                    <w:webHidden/>
                  </w:rPr>
                  <w:fldChar w:fldCharType="separate"/>
                </w:r>
                <w:r w:rsidR="000B5ECA">
                  <w:rPr>
                    <w:noProof/>
                    <w:webHidden/>
                  </w:rPr>
                  <w:t>18</w:t>
                </w:r>
                <w:r>
                  <w:rPr>
                    <w:noProof/>
                    <w:webHidden/>
                  </w:rPr>
                  <w:fldChar w:fldCharType="end"/>
                </w:r>
              </w:hyperlink>
            </w:p>
            <w:p w14:paraId="7E8ACC1E" w14:textId="05AADC93" w:rsidR="00AA1D3C" w:rsidRDefault="00AA1D3C">
              <w:pPr>
                <w:pStyle w:val="TOC3"/>
                <w:tabs>
                  <w:tab w:val="right" w:leader="dot" w:pos="13166"/>
                </w:tabs>
                <w:rPr>
                  <w:noProof/>
                </w:rPr>
              </w:pPr>
              <w:hyperlink w:anchor="_Toc219628976" w:history="1">
                <w:r w:rsidRPr="009A133E">
                  <w:rPr>
                    <w:rStyle w:val="Hyperlink"/>
                    <w:rFonts w:eastAsia="Times New Roman"/>
                    <w:noProof/>
                  </w:rPr>
                  <w:t>ArgoCD Fundamentals</w:t>
                </w:r>
                <w:r>
                  <w:rPr>
                    <w:noProof/>
                    <w:webHidden/>
                  </w:rPr>
                  <w:tab/>
                </w:r>
                <w:r>
                  <w:rPr>
                    <w:noProof/>
                    <w:webHidden/>
                  </w:rPr>
                  <w:fldChar w:fldCharType="begin"/>
                </w:r>
                <w:r>
                  <w:rPr>
                    <w:noProof/>
                    <w:webHidden/>
                  </w:rPr>
                  <w:instrText xml:space="preserve"> PAGEREF _Toc219628976 \h </w:instrText>
                </w:r>
                <w:r>
                  <w:rPr>
                    <w:noProof/>
                    <w:webHidden/>
                  </w:rPr>
                </w:r>
                <w:r>
                  <w:rPr>
                    <w:noProof/>
                    <w:webHidden/>
                  </w:rPr>
                  <w:fldChar w:fldCharType="separate"/>
                </w:r>
                <w:r w:rsidR="000B5ECA">
                  <w:rPr>
                    <w:noProof/>
                    <w:webHidden/>
                  </w:rPr>
                  <w:t>18</w:t>
                </w:r>
                <w:r>
                  <w:rPr>
                    <w:noProof/>
                    <w:webHidden/>
                  </w:rPr>
                  <w:fldChar w:fldCharType="end"/>
                </w:r>
              </w:hyperlink>
            </w:p>
            <w:p w14:paraId="2DC5872C" w14:textId="59AA5B08" w:rsidR="00AA1D3C" w:rsidRDefault="00AA1D3C">
              <w:pPr>
                <w:pStyle w:val="TOC2"/>
                <w:tabs>
                  <w:tab w:val="right" w:leader="dot" w:pos="13166"/>
                </w:tabs>
                <w:rPr>
                  <w:noProof/>
                </w:rPr>
              </w:pPr>
              <w:hyperlink w:anchor="_Toc219628977" w:history="1">
                <w:r w:rsidRPr="009A133E">
                  <w:rPr>
                    <w:rStyle w:val="Hyperlink"/>
                    <w:rFonts w:eastAsia="Times New Roman"/>
                    <w:noProof/>
                  </w:rPr>
                  <w:t>PHASE 9 — AWS CLOUD</w:t>
                </w:r>
                <w:r w:rsidRPr="009A133E">
                  <w:rPr>
                    <w:rStyle w:val="Hyperlink"/>
                    <w:rFonts w:eastAsia="Times New Roman"/>
                    <w:noProof/>
                  </w:rPr>
                  <w:noBreakHyphen/>
                  <w:t>NATIVE ORCHESTRATION</w:t>
                </w:r>
                <w:r>
                  <w:rPr>
                    <w:noProof/>
                    <w:webHidden/>
                  </w:rPr>
                  <w:tab/>
                </w:r>
                <w:r>
                  <w:rPr>
                    <w:noProof/>
                    <w:webHidden/>
                  </w:rPr>
                  <w:fldChar w:fldCharType="begin"/>
                </w:r>
                <w:r>
                  <w:rPr>
                    <w:noProof/>
                    <w:webHidden/>
                  </w:rPr>
                  <w:instrText xml:space="preserve"> PAGEREF _Toc219628977 \h </w:instrText>
                </w:r>
                <w:r>
                  <w:rPr>
                    <w:noProof/>
                    <w:webHidden/>
                  </w:rPr>
                </w:r>
                <w:r>
                  <w:rPr>
                    <w:noProof/>
                    <w:webHidden/>
                  </w:rPr>
                  <w:fldChar w:fldCharType="separate"/>
                </w:r>
                <w:r w:rsidR="000B5ECA">
                  <w:rPr>
                    <w:noProof/>
                    <w:webHidden/>
                  </w:rPr>
                  <w:t>18</w:t>
                </w:r>
                <w:r>
                  <w:rPr>
                    <w:noProof/>
                    <w:webHidden/>
                  </w:rPr>
                  <w:fldChar w:fldCharType="end"/>
                </w:r>
              </w:hyperlink>
            </w:p>
            <w:p w14:paraId="0DDF6899" w14:textId="15F68052" w:rsidR="00AA1D3C" w:rsidRDefault="00AA1D3C">
              <w:pPr>
                <w:pStyle w:val="TOC3"/>
                <w:tabs>
                  <w:tab w:val="right" w:leader="dot" w:pos="13166"/>
                </w:tabs>
                <w:rPr>
                  <w:noProof/>
                </w:rPr>
              </w:pPr>
              <w:hyperlink w:anchor="_Toc219628978" w:history="1">
                <w:r w:rsidRPr="009A133E">
                  <w:rPr>
                    <w:rStyle w:val="Hyperlink"/>
                    <w:rFonts w:eastAsia="Times New Roman"/>
                    <w:noProof/>
                  </w:rPr>
                  <w:t>AWS ECS</w:t>
                </w:r>
                <w:r>
                  <w:rPr>
                    <w:noProof/>
                    <w:webHidden/>
                  </w:rPr>
                  <w:tab/>
                </w:r>
                <w:r>
                  <w:rPr>
                    <w:noProof/>
                    <w:webHidden/>
                  </w:rPr>
                  <w:fldChar w:fldCharType="begin"/>
                </w:r>
                <w:r>
                  <w:rPr>
                    <w:noProof/>
                    <w:webHidden/>
                  </w:rPr>
                  <w:instrText xml:space="preserve"> PAGEREF _Toc219628978 \h </w:instrText>
                </w:r>
                <w:r>
                  <w:rPr>
                    <w:noProof/>
                    <w:webHidden/>
                  </w:rPr>
                </w:r>
                <w:r>
                  <w:rPr>
                    <w:noProof/>
                    <w:webHidden/>
                  </w:rPr>
                  <w:fldChar w:fldCharType="separate"/>
                </w:r>
                <w:r w:rsidR="000B5ECA">
                  <w:rPr>
                    <w:noProof/>
                    <w:webHidden/>
                  </w:rPr>
                  <w:t>18</w:t>
                </w:r>
                <w:r>
                  <w:rPr>
                    <w:noProof/>
                    <w:webHidden/>
                  </w:rPr>
                  <w:fldChar w:fldCharType="end"/>
                </w:r>
              </w:hyperlink>
            </w:p>
            <w:p w14:paraId="4EBC5F3E" w14:textId="64EE5DEC" w:rsidR="00AA1D3C" w:rsidRDefault="00AA1D3C">
              <w:pPr>
                <w:pStyle w:val="TOC3"/>
                <w:tabs>
                  <w:tab w:val="right" w:leader="dot" w:pos="13166"/>
                </w:tabs>
                <w:rPr>
                  <w:noProof/>
                </w:rPr>
              </w:pPr>
              <w:hyperlink w:anchor="_Toc219628979" w:history="1">
                <w:r w:rsidRPr="009A133E">
                  <w:rPr>
                    <w:rStyle w:val="Hyperlink"/>
                    <w:rFonts w:eastAsia="Times New Roman"/>
                    <w:noProof/>
                    <w:lang w:eastAsia="en-US"/>
                  </w:rPr>
                  <w:t>AWS EKS</w:t>
                </w:r>
                <w:r>
                  <w:rPr>
                    <w:noProof/>
                    <w:webHidden/>
                  </w:rPr>
                  <w:tab/>
                </w:r>
                <w:r>
                  <w:rPr>
                    <w:noProof/>
                    <w:webHidden/>
                  </w:rPr>
                  <w:fldChar w:fldCharType="begin"/>
                </w:r>
                <w:r>
                  <w:rPr>
                    <w:noProof/>
                    <w:webHidden/>
                  </w:rPr>
                  <w:instrText xml:space="preserve"> PAGEREF _Toc219628979 \h </w:instrText>
                </w:r>
                <w:r>
                  <w:rPr>
                    <w:noProof/>
                    <w:webHidden/>
                  </w:rPr>
                </w:r>
                <w:r>
                  <w:rPr>
                    <w:noProof/>
                    <w:webHidden/>
                  </w:rPr>
                  <w:fldChar w:fldCharType="separate"/>
                </w:r>
                <w:r w:rsidR="000B5ECA">
                  <w:rPr>
                    <w:noProof/>
                    <w:webHidden/>
                  </w:rPr>
                  <w:t>19</w:t>
                </w:r>
                <w:r>
                  <w:rPr>
                    <w:noProof/>
                    <w:webHidden/>
                  </w:rPr>
                  <w:fldChar w:fldCharType="end"/>
                </w:r>
              </w:hyperlink>
            </w:p>
            <w:p w14:paraId="2B9EA710" w14:textId="45526304" w:rsidR="00AA1D3C" w:rsidRDefault="00AA1D3C">
              <w:pPr>
                <w:pStyle w:val="TOC2"/>
                <w:tabs>
                  <w:tab w:val="right" w:leader="dot" w:pos="13166"/>
                </w:tabs>
                <w:rPr>
                  <w:noProof/>
                </w:rPr>
              </w:pPr>
              <w:hyperlink w:anchor="_Toc219628980" w:history="1">
                <w:r w:rsidRPr="009A133E">
                  <w:rPr>
                    <w:rStyle w:val="Hyperlink"/>
                    <w:rFonts w:eastAsia="Times New Roman"/>
                    <w:noProof/>
                    <w:lang w:eastAsia="en-US"/>
                  </w:rPr>
                  <w:t>PHASE 10 — AZURE DEVOPS</w:t>
                </w:r>
                <w:r>
                  <w:rPr>
                    <w:noProof/>
                    <w:webHidden/>
                  </w:rPr>
                  <w:tab/>
                </w:r>
                <w:r>
                  <w:rPr>
                    <w:noProof/>
                    <w:webHidden/>
                  </w:rPr>
                  <w:fldChar w:fldCharType="begin"/>
                </w:r>
                <w:r>
                  <w:rPr>
                    <w:noProof/>
                    <w:webHidden/>
                  </w:rPr>
                  <w:instrText xml:space="preserve"> PAGEREF _Toc219628980 \h </w:instrText>
                </w:r>
                <w:r>
                  <w:rPr>
                    <w:noProof/>
                    <w:webHidden/>
                  </w:rPr>
                </w:r>
                <w:r>
                  <w:rPr>
                    <w:noProof/>
                    <w:webHidden/>
                  </w:rPr>
                  <w:fldChar w:fldCharType="separate"/>
                </w:r>
                <w:r w:rsidR="000B5ECA">
                  <w:rPr>
                    <w:noProof/>
                    <w:webHidden/>
                  </w:rPr>
                  <w:t>19</w:t>
                </w:r>
                <w:r>
                  <w:rPr>
                    <w:noProof/>
                    <w:webHidden/>
                  </w:rPr>
                  <w:fldChar w:fldCharType="end"/>
                </w:r>
              </w:hyperlink>
            </w:p>
            <w:p w14:paraId="007BECFA" w14:textId="0C520B3B" w:rsidR="00AA1D3C" w:rsidRDefault="00AA1D3C">
              <w:pPr>
                <w:pStyle w:val="TOC3"/>
                <w:tabs>
                  <w:tab w:val="right" w:leader="dot" w:pos="13166"/>
                </w:tabs>
                <w:rPr>
                  <w:noProof/>
                </w:rPr>
              </w:pPr>
              <w:hyperlink w:anchor="_Toc219628981" w:history="1">
                <w:r w:rsidRPr="009A133E">
                  <w:rPr>
                    <w:rStyle w:val="Hyperlink"/>
                    <w:rFonts w:eastAsia="Times New Roman"/>
                    <w:noProof/>
                  </w:rPr>
                  <w:t>Azure DevOps Overview</w:t>
                </w:r>
                <w:r>
                  <w:rPr>
                    <w:noProof/>
                    <w:webHidden/>
                  </w:rPr>
                  <w:tab/>
                </w:r>
                <w:r>
                  <w:rPr>
                    <w:noProof/>
                    <w:webHidden/>
                  </w:rPr>
                  <w:fldChar w:fldCharType="begin"/>
                </w:r>
                <w:r>
                  <w:rPr>
                    <w:noProof/>
                    <w:webHidden/>
                  </w:rPr>
                  <w:instrText xml:space="preserve"> PAGEREF _Toc219628981 \h </w:instrText>
                </w:r>
                <w:r>
                  <w:rPr>
                    <w:noProof/>
                    <w:webHidden/>
                  </w:rPr>
                </w:r>
                <w:r>
                  <w:rPr>
                    <w:noProof/>
                    <w:webHidden/>
                  </w:rPr>
                  <w:fldChar w:fldCharType="separate"/>
                </w:r>
                <w:r w:rsidR="000B5ECA">
                  <w:rPr>
                    <w:noProof/>
                    <w:webHidden/>
                  </w:rPr>
                  <w:t>19</w:t>
                </w:r>
                <w:r>
                  <w:rPr>
                    <w:noProof/>
                    <w:webHidden/>
                  </w:rPr>
                  <w:fldChar w:fldCharType="end"/>
                </w:r>
              </w:hyperlink>
            </w:p>
            <w:p w14:paraId="2D3EF655" w14:textId="1989AFFD" w:rsidR="00AA1D3C" w:rsidRDefault="00AA1D3C">
              <w:pPr>
                <w:pStyle w:val="TOC2"/>
                <w:tabs>
                  <w:tab w:val="right" w:leader="dot" w:pos="13166"/>
                </w:tabs>
                <w:rPr>
                  <w:noProof/>
                </w:rPr>
              </w:pPr>
              <w:hyperlink w:anchor="_Toc219628982" w:history="1">
                <w:r w:rsidRPr="009A133E">
                  <w:rPr>
                    <w:rStyle w:val="Hyperlink"/>
                    <w:rFonts w:eastAsia="Times New Roman"/>
                    <w:noProof/>
                    <w:lang w:eastAsia="en-US"/>
                  </w:rPr>
                  <w:t>PHASE 11 – DEVOPS SECURITY BASICS</w:t>
                </w:r>
                <w:r>
                  <w:rPr>
                    <w:noProof/>
                    <w:webHidden/>
                  </w:rPr>
                  <w:tab/>
                </w:r>
                <w:r>
                  <w:rPr>
                    <w:noProof/>
                    <w:webHidden/>
                  </w:rPr>
                  <w:fldChar w:fldCharType="begin"/>
                </w:r>
                <w:r>
                  <w:rPr>
                    <w:noProof/>
                    <w:webHidden/>
                  </w:rPr>
                  <w:instrText xml:space="preserve"> PAGEREF _Toc219628982 \h </w:instrText>
                </w:r>
                <w:r>
                  <w:rPr>
                    <w:noProof/>
                    <w:webHidden/>
                  </w:rPr>
                </w:r>
                <w:r>
                  <w:rPr>
                    <w:noProof/>
                    <w:webHidden/>
                  </w:rPr>
                  <w:fldChar w:fldCharType="separate"/>
                </w:r>
                <w:r w:rsidR="000B5ECA">
                  <w:rPr>
                    <w:noProof/>
                    <w:webHidden/>
                  </w:rPr>
                  <w:t>19</w:t>
                </w:r>
                <w:r>
                  <w:rPr>
                    <w:noProof/>
                    <w:webHidden/>
                  </w:rPr>
                  <w:fldChar w:fldCharType="end"/>
                </w:r>
              </w:hyperlink>
            </w:p>
            <w:p w14:paraId="637CE79B" w14:textId="4783F052" w:rsidR="00AA1D3C" w:rsidRDefault="00AA1D3C">
              <w:pPr>
                <w:pStyle w:val="TOC3"/>
                <w:tabs>
                  <w:tab w:val="right" w:leader="dot" w:pos="13166"/>
                </w:tabs>
                <w:rPr>
                  <w:noProof/>
                </w:rPr>
              </w:pPr>
              <w:hyperlink w:anchor="_Toc219628983" w:history="1">
                <w:r w:rsidRPr="009A133E">
                  <w:rPr>
                    <w:rStyle w:val="Hyperlink"/>
                    <w:rFonts w:eastAsia="Times New Roman"/>
                    <w:noProof/>
                  </w:rPr>
                  <w:t>Security Essentials</w:t>
                </w:r>
                <w:r>
                  <w:rPr>
                    <w:noProof/>
                    <w:webHidden/>
                  </w:rPr>
                  <w:tab/>
                </w:r>
                <w:r>
                  <w:rPr>
                    <w:noProof/>
                    <w:webHidden/>
                  </w:rPr>
                  <w:fldChar w:fldCharType="begin"/>
                </w:r>
                <w:r>
                  <w:rPr>
                    <w:noProof/>
                    <w:webHidden/>
                  </w:rPr>
                  <w:instrText xml:space="preserve"> PAGEREF _Toc219628983 \h </w:instrText>
                </w:r>
                <w:r>
                  <w:rPr>
                    <w:noProof/>
                    <w:webHidden/>
                  </w:rPr>
                </w:r>
                <w:r>
                  <w:rPr>
                    <w:noProof/>
                    <w:webHidden/>
                  </w:rPr>
                  <w:fldChar w:fldCharType="separate"/>
                </w:r>
                <w:r w:rsidR="000B5ECA">
                  <w:rPr>
                    <w:noProof/>
                    <w:webHidden/>
                  </w:rPr>
                  <w:t>19</w:t>
                </w:r>
                <w:r>
                  <w:rPr>
                    <w:noProof/>
                    <w:webHidden/>
                  </w:rPr>
                  <w:fldChar w:fldCharType="end"/>
                </w:r>
              </w:hyperlink>
            </w:p>
            <w:p w14:paraId="49CE0AA6" w14:textId="4F28C32D" w:rsidR="00AA1D3C" w:rsidRDefault="00AA1D3C">
              <w:pPr>
                <w:pStyle w:val="TOC2"/>
                <w:tabs>
                  <w:tab w:val="right" w:leader="dot" w:pos="13166"/>
                </w:tabs>
                <w:rPr>
                  <w:noProof/>
                </w:rPr>
              </w:pPr>
              <w:hyperlink w:anchor="_Toc219628984" w:history="1">
                <w:r w:rsidRPr="009A133E">
                  <w:rPr>
                    <w:rStyle w:val="Hyperlink"/>
                    <w:rFonts w:eastAsia="Times New Roman"/>
                    <w:noProof/>
                    <w:lang w:eastAsia="en-US"/>
                  </w:rPr>
                  <w:t>PHASE 12 — TROUBLESHOOTING &amp; DEBUGGING SKILLS</w:t>
                </w:r>
                <w:r>
                  <w:rPr>
                    <w:noProof/>
                    <w:webHidden/>
                  </w:rPr>
                  <w:tab/>
                </w:r>
                <w:r>
                  <w:rPr>
                    <w:noProof/>
                    <w:webHidden/>
                  </w:rPr>
                  <w:fldChar w:fldCharType="begin"/>
                </w:r>
                <w:r>
                  <w:rPr>
                    <w:noProof/>
                    <w:webHidden/>
                  </w:rPr>
                  <w:instrText xml:space="preserve"> PAGEREF _Toc219628984 \h </w:instrText>
                </w:r>
                <w:r>
                  <w:rPr>
                    <w:noProof/>
                    <w:webHidden/>
                  </w:rPr>
                </w:r>
                <w:r>
                  <w:rPr>
                    <w:noProof/>
                    <w:webHidden/>
                  </w:rPr>
                  <w:fldChar w:fldCharType="separate"/>
                </w:r>
                <w:r w:rsidR="000B5ECA">
                  <w:rPr>
                    <w:noProof/>
                    <w:webHidden/>
                  </w:rPr>
                  <w:t>20</w:t>
                </w:r>
                <w:r>
                  <w:rPr>
                    <w:noProof/>
                    <w:webHidden/>
                  </w:rPr>
                  <w:fldChar w:fldCharType="end"/>
                </w:r>
              </w:hyperlink>
            </w:p>
            <w:p w14:paraId="007B62AB" w14:textId="1427E838" w:rsidR="00AA1D3C" w:rsidRDefault="00AA1D3C">
              <w:pPr>
                <w:pStyle w:val="TOC3"/>
                <w:tabs>
                  <w:tab w:val="right" w:leader="dot" w:pos="13166"/>
                </w:tabs>
                <w:rPr>
                  <w:noProof/>
                </w:rPr>
              </w:pPr>
              <w:hyperlink w:anchor="_Toc219628985" w:history="1">
                <w:r w:rsidRPr="009A133E">
                  <w:rPr>
                    <w:rStyle w:val="Hyperlink"/>
                    <w:rFonts w:eastAsia="Times New Roman"/>
                    <w:noProof/>
                  </w:rPr>
                  <w:t>Troubleshooting</w:t>
                </w:r>
                <w:r>
                  <w:rPr>
                    <w:noProof/>
                    <w:webHidden/>
                  </w:rPr>
                  <w:tab/>
                </w:r>
                <w:r>
                  <w:rPr>
                    <w:noProof/>
                    <w:webHidden/>
                  </w:rPr>
                  <w:fldChar w:fldCharType="begin"/>
                </w:r>
                <w:r>
                  <w:rPr>
                    <w:noProof/>
                    <w:webHidden/>
                  </w:rPr>
                  <w:instrText xml:space="preserve"> PAGEREF _Toc219628985 \h </w:instrText>
                </w:r>
                <w:r>
                  <w:rPr>
                    <w:noProof/>
                    <w:webHidden/>
                  </w:rPr>
                </w:r>
                <w:r>
                  <w:rPr>
                    <w:noProof/>
                    <w:webHidden/>
                  </w:rPr>
                  <w:fldChar w:fldCharType="separate"/>
                </w:r>
                <w:r w:rsidR="000B5ECA">
                  <w:rPr>
                    <w:noProof/>
                    <w:webHidden/>
                  </w:rPr>
                  <w:t>20</w:t>
                </w:r>
                <w:r>
                  <w:rPr>
                    <w:noProof/>
                    <w:webHidden/>
                  </w:rPr>
                  <w:fldChar w:fldCharType="end"/>
                </w:r>
              </w:hyperlink>
            </w:p>
            <w:p w14:paraId="1884DDDD" w14:textId="75050B26" w:rsidR="00AA1D3C" w:rsidRDefault="00AA1D3C">
              <w:pPr>
                <w:pStyle w:val="TOC2"/>
                <w:tabs>
                  <w:tab w:val="right" w:leader="dot" w:pos="13166"/>
                </w:tabs>
                <w:rPr>
                  <w:noProof/>
                </w:rPr>
              </w:pPr>
              <w:hyperlink w:anchor="_Toc219628986" w:history="1">
                <w:r w:rsidRPr="009A133E">
                  <w:rPr>
                    <w:rStyle w:val="Hyperlink"/>
                    <w:noProof/>
                    <w:lang w:eastAsia="en-US"/>
                  </w:rPr>
                  <w:t>PHASE 13 – PYTHON BASICS (Absolute Essentials only)</w:t>
                </w:r>
                <w:r>
                  <w:rPr>
                    <w:noProof/>
                    <w:webHidden/>
                  </w:rPr>
                  <w:tab/>
                </w:r>
                <w:r>
                  <w:rPr>
                    <w:noProof/>
                    <w:webHidden/>
                  </w:rPr>
                  <w:fldChar w:fldCharType="begin"/>
                </w:r>
                <w:r>
                  <w:rPr>
                    <w:noProof/>
                    <w:webHidden/>
                  </w:rPr>
                  <w:instrText xml:space="preserve"> PAGEREF _Toc219628986 \h </w:instrText>
                </w:r>
                <w:r>
                  <w:rPr>
                    <w:noProof/>
                    <w:webHidden/>
                  </w:rPr>
                </w:r>
                <w:r>
                  <w:rPr>
                    <w:noProof/>
                    <w:webHidden/>
                  </w:rPr>
                  <w:fldChar w:fldCharType="separate"/>
                </w:r>
                <w:r w:rsidR="000B5ECA">
                  <w:rPr>
                    <w:noProof/>
                    <w:webHidden/>
                  </w:rPr>
                  <w:t>20</w:t>
                </w:r>
                <w:r>
                  <w:rPr>
                    <w:noProof/>
                    <w:webHidden/>
                  </w:rPr>
                  <w:fldChar w:fldCharType="end"/>
                </w:r>
              </w:hyperlink>
            </w:p>
            <w:p w14:paraId="3C40336A" w14:textId="03618D9F" w:rsidR="00AA1D3C" w:rsidRDefault="00AA1D3C">
              <w:pPr>
                <w:pStyle w:val="TOC2"/>
                <w:tabs>
                  <w:tab w:val="right" w:leader="dot" w:pos="13166"/>
                </w:tabs>
                <w:rPr>
                  <w:noProof/>
                </w:rPr>
              </w:pPr>
              <w:hyperlink w:anchor="_Toc219628987" w:history="1">
                <w:r w:rsidRPr="009A133E">
                  <w:rPr>
                    <w:rStyle w:val="Hyperlink"/>
                    <w:noProof/>
                    <w:lang w:eastAsia="en-US"/>
                  </w:rPr>
                  <w:t xml:space="preserve">PHASE 14 - </w:t>
                </w:r>
                <w:r w:rsidRPr="009A133E">
                  <w:rPr>
                    <w:rStyle w:val="Hyperlink"/>
                    <w:rFonts w:eastAsia="Times New Roman"/>
                    <w:noProof/>
                  </w:rPr>
                  <w:t>FINAL CAPSTONE PROJECT</w:t>
                </w:r>
                <w:r>
                  <w:rPr>
                    <w:noProof/>
                    <w:webHidden/>
                  </w:rPr>
                  <w:tab/>
                </w:r>
                <w:r>
                  <w:rPr>
                    <w:noProof/>
                    <w:webHidden/>
                  </w:rPr>
                  <w:fldChar w:fldCharType="begin"/>
                </w:r>
                <w:r>
                  <w:rPr>
                    <w:noProof/>
                    <w:webHidden/>
                  </w:rPr>
                  <w:instrText xml:space="preserve"> PAGEREF _Toc219628987 \h </w:instrText>
                </w:r>
                <w:r>
                  <w:rPr>
                    <w:noProof/>
                    <w:webHidden/>
                  </w:rPr>
                </w:r>
                <w:r>
                  <w:rPr>
                    <w:noProof/>
                    <w:webHidden/>
                  </w:rPr>
                  <w:fldChar w:fldCharType="separate"/>
                </w:r>
                <w:r w:rsidR="000B5ECA">
                  <w:rPr>
                    <w:noProof/>
                    <w:webHidden/>
                  </w:rPr>
                  <w:t>21</w:t>
                </w:r>
                <w:r>
                  <w:rPr>
                    <w:noProof/>
                    <w:webHidden/>
                  </w:rPr>
                  <w:fldChar w:fldCharType="end"/>
                </w:r>
              </w:hyperlink>
            </w:p>
            <w:p w14:paraId="06013D78" w14:textId="4060F500" w:rsidR="00AA1D3C" w:rsidRDefault="00AA1D3C">
              <w:pPr>
                <w:pStyle w:val="TOC3"/>
                <w:tabs>
                  <w:tab w:val="right" w:leader="dot" w:pos="13166"/>
                </w:tabs>
                <w:rPr>
                  <w:noProof/>
                </w:rPr>
              </w:pPr>
              <w:hyperlink w:anchor="_Toc219628988" w:history="1">
                <w:r w:rsidRPr="009A133E">
                  <w:rPr>
                    <w:rStyle w:val="Hyperlink"/>
                    <w:rFonts w:eastAsia="Times New Roman"/>
                    <w:noProof/>
                  </w:rPr>
                  <w:t>Enterprise</w:t>
                </w:r>
                <w:r w:rsidRPr="009A133E">
                  <w:rPr>
                    <w:rStyle w:val="Hyperlink"/>
                    <w:rFonts w:eastAsia="Times New Roman"/>
                    <w:noProof/>
                  </w:rPr>
                  <w:noBreakHyphen/>
                  <w:t>Grade Multi</w:t>
                </w:r>
                <w:r w:rsidRPr="009A133E">
                  <w:rPr>
                    <w:rStyle w:val="Hyperlink"/>
                    <w:rFonts w:eastAsia="Times New Roman"/>
                    <w:noProof/>
                  </w:rPr>
                  <w:noBreakHyphen/>
                  <w:t>Cloud DevOps Project</w:t>
                </w:r>
                <w:r>
                  <w:rPr>
                    <w:noProof/>
                    <w:webHidden/>
                  </w:rPr>
                  <w:tab/>
                </w:r>
                <w:r>
                  <w:rPr>
                    <w:noProof/>
                    <w:webHidden/>
                  </w:rPr>
                  <w:fldChar w:fldCharType="begin"/>
                </w:r>
                <w:r>
                  <w:rPr>
                    <w:noProof/>
                    <w:webHidden/>
                  </w:rPr>
                  <w:instrText xml:space="preserve"> PAGEREF _Toc219628988 \h </w:instrText>
                </w:r>
                <w:r>
                  <w:rPr>
                    <w:noProof/>
                    <w:webHidden/>
                  </w:rPr>
                </w:r>
                <w:r>
                  <w:rPr>
                    <w:noProof/>
                    <w:webHidden/>
                  </w:rPr>
                  <w:fldChar w:fldCharType="separate"/>
                </w:r>
                <w:r w:rsidR="000B5ECA">
                  <w:rPr>
                    <w:noProof/>
                    <w:webHidden/>
                  </w:rPr>
                  <w:t>21</w:t>
                </w:r>
                <w:r>
                  <w:rPr>
                    <w:noProof/>
                    <w:webHidden/>
                  </w:rPr>
                  <w:fldChar w:fldCharType="end"/>
                </w:r>
              </w:hyperlink>
            </w:p>
            <w:p w14:paraId="789FD931" w14:textId="425A23ED" w:rsidR="00AA1D3C" w:rsidRDefault="00AA1D3C">
              <w:pPr>
                <w:pStyle w:val="TOC2"/>
                <w:tabs>
                  <w:tab w:val="right" w:leader="dot" w:pos="13166"/>
                </w:tabs>
                <w:rPr>
                  <w:noProof/>
                </w:rPr>
              </w:pPr>
              <w:hyperlink w:anchor="_Toc219628989" w:history="1">
                <w:r w:rsidRPr="009A133E">
                  <w:rPr>
                    <w:rStyle w:val="Hyperlink"/>
                    <w:rFonts w:eastAsia="Times New Roman"/>
                    <w:noProof/>
                    <w:lang w:eastAsia="en-US"/>
                  </w:rPr>
                  <w:t>PHASE 14 — CAREER PREPARATION</w:t>
                </w:r>
                <w:r>
                  <w:rPr>
                    <w:noProof/>
                    <w:webHidden/>
                  </w:rPr>
                  <w:tab/>
                </w:r>
                <w:r>
                  <w:rPr>
                    <w:noProof/>
                    <w:webHidden/>
                  </w:rPr>
                  <w:fldChar w:fldCharType="begin"/>
                </w:r>
                <w:r>
                  <w:rPr>
                    <w:noProof/>
                    <w:webHidden/>
                  </w:rPr>
                  <w:instrText xml:space="preserve"> PAGEREF _Toc219628989 \h </w:instrText>
                </w:r>
                <w:r>
                  <w:rPr>
                    <w:noProof/>
                    <w:webHidden/>
                  </w:rPr>
                </w:r>
                <w:r>
                  <w:rPr>
                    <w:noProof/>
                    <w:webHidden/>
                  </w:rPr>
                  <w:fldChar w:fldCharType="separate"/>
                </w:r>
                <w:r w:rsidR="000B5ECA">
                  <w:rPr>
                    <w:noProof/>
                    <w:webHidden/>
                  </w:rPr>
                  <w:t>21</w:t>
                </w:r>
                <w:r>
                  <w:rPr>
                    <w:noProof/>
                    <w:webHidden/>
                  </w:rPr>
                  <w:fldChar w:fldCharType="end"/>
                </w:r>
              </w:hyperlink>
            </w:p>
            <w:p w14:paraId="275C1A46" w14:textId="69C5BD06" w:rsidR="00AA1D3C" w:rsidRDefault="00AA1D3C">
              <w:pPr>
                <w:pStyle w:val="TOC3"/>
                <w:tabs>
                  <w:tab w:val="right" w:leader="dot" w:pos="13166"/>
                </w:tabs>
                <w:rPr>
                  <w:noProof/>
                </w:rPr>
              </w:pPr>
              <w:hyperlink w:anchor="_Toc219628990" w:history="1">
                <w:r w:rsidRPr="009A133E">
                  <w:rPr>
                    <w:rStyle w:val="Hyperlink"/>
                    <w:rFonts w:eastAsia="Times New Roman"/>
                    <w:noProof/>
                  </w:rPr>
                  <w:t>Resume, Portfolio &amp; Interview Prep</w:t>
                </w:r>
                <w:r>
                  <w:rPr>
                    <w:noProof/>
                    <w:webHidden/>
                  </w:rPr>
                  <w:tab/>
                </w:r>
                <w:r>
                  <w:rPr>
                    <w:noProof/>
                    <w:webHidden/>
                  </w:rPr>
                  <w:fldChar w:fldCharType="begin"/>
                </w:r>
                <w:r>
                  <w:rPr>
                    <w:noProof/>
                    <w:webHidden/>
                  </w:rPr>
                  <w:instrText xml:space="preserve"> PAGEREF _Toc219628990 \h </w:instrText>
                </w:r>
                <w:r>
                  <w:rPr>
                    <w:noProof/>
                    <w:webHidden/>
                  </w:rPr>
                </w:r>
                <w:r>
                  <w:rPr>
                    <w:noProof/>
                    <w:webHidden/>
                  </w:rPr>
                  <w:fldChar w:fldCharType="separate"/>
                </w:r>
                <w:r w:rsidR="000B5ECA">
                  <w:rPr>
                    <w:noProof/>
                    <w:webHidden/>
                  </w:rPr>
                  <w:t>21</w:t>
                </w:r>
                <w:r>
                  <w:rPr>
                    <w:noProof/>
                    <w:webHidden/>
                  </w:rPr>
                  <w:fldChar w:fldCharType="end"/>
                </w:r>
              </w:hyperlink>
            </w:p>
            <w:p w14:paraId="1368B172" w14:textId="07BAFAF2" w:rsidR="00AA1D3C" w:rsidRDefault="00AA1D3C">
              <w:pPr>
                <w:pStyle w:val="TOC3"/>
                <w:tabs>
                  <w:tab w:val="right" w:leader="dot" w:pos="13166"/>
                </w:tabs>
                <w:rPr>
                  <w:noProof/>
                </w:rPr>
              </w:pPr>
              <w:hyperlink w:anchor="_Toc219628991" w:history="1">
                <w:r w:rsidRPr="009A133E">
                  <w:rPr>
                    <w:rStyle w:val="Hyperlink"/>
                    <w:rFonts w:eastAsia="Times New Roman"/>
                    <w:noProof/>
                    <w:lang w:eastAsia="en-US"/>
                  </w:rPr>
                  <w:t>DevOps Interview Mindset</w:t>
                </w:r>
                <w:r>
                  <w:rPr>
                    <w:noProof/>
                    <w:webHidden/>
                  </w:rPr>
                  <w:tab/>
                </w:r>
                <w:r>
                  <w:rPr>
                    <w:noProof/>
                    <w:webHidden/>
                  </w:rPr>
                  <w:fldChar w:fldCharType="begin"/>
                </w:r>
                <w:r>
                  <w:rPr>
                    <w:noProof/>
                    <w:webHidden/>
                  </w:rPr>
                  <w:instrText xml:space="preserve"> PAGEREF _Toc219628991 \h </w:instrText>
                </w:r>
                <w:r>
                  <w:rPr>
                    <w:noProof/>
                    <w:webHidden/>
                  </w:rPr>
                </w:r>
                <w:r>
                  <w:rPr>
                    <w:noProof/>
                    <w:webHidden/>
                  </w:rPr>
                  <w:fldChar w:fldCharType="separate"/>
                </w:r>
                <w:r w:rsidR="000B5ECA">
                  <w:rPr>
                    <w:noProof/>
                    <w:webHidden/>
                  </w:rPr>
                  <w:t>21</w:t>
                </w:r>
                <w:r>
                  <w:rPr>
                    <w:noProof/>
                    <w:webHidden/>
                  </w:rPr>
                  <w:fldChar w:fldCharType="end"/>
                </w:r>
              </w:hyperlink>
            </w:p>
            <w:p w14:paraId="7AF74D5E" w14:textId="086287AF" w:rsidR="00AA1D3C" w:rsidRDefault="00AA1D3C">
              <w:r>
                <w:rPr>
                  <w:b/>
                  <w:bCs/>
                  <w:noProof/>
                </w:rPr>
                <w:fldChar w:fldCharType="end"/>
              </w:r>
            </w:p>
          </w:sdtContent>
        </w:sdt>
        <w:p w14:paraId="1FC764CC" w14:textId="77777777" w:rsidR="00903FFF" w:rsidRDefault="00903FFF">
          <w:r>
            <w:br w:type="page"/>
          </w:r>
        </w:p>
        <w:p w14:paraId="262044BD" w14:textId="4E334413" w:rsidR="00653506" w:rsidRDefault="00000000"/>
      </w:sdtContent>
    </w:sdt>
    <w:p w14:paraId="57300FAB" w14:textId="1DB3F7BF" w:rsidR="00524388" w:rsidRPr="00BC1783" w:rsidRDefault="00E35D9F" w:rsidP="00BC1783">
      <w:pPr>
        <w:pStyle w:val="Heading1"/>
      </w:pPr>
      <w:bookmarkStart w:id="0" w:name="_Toc219628932"/>
      <w:r>
        <w:t>Course Overview</w:t>
      </w:r>
      <w:bookmarkEnd w:id="0"/>
    </w:p>
    <w:p w14:paraId="50C21616" w14:textId="0283CC44" w:rsidR="00524388" w:rsidRPr="00691961" w:rsidRDefault="00E35D9F" w:rsidP="00E35D9F">
      <w:pPr>
        <w:pStyle w:val="Heading2"/>
        <w:rPr>
          <w:color w:val="021730" w:themeColor="accent1" w:themeShade="80"/>
        </w:rPr>
      </w:pPr>
      <w:bookmarkStart w:id="1" w:name="_Toc219628933"/>
      <w:r w:rsidRPr="00691961">
        <w:rPr>
          <w:color w:val="021730" w:themeColor="accent1" w:themeShade="80"/>
        </w:rPr>
        <w:t xml:space="preserve">Duration: 4 Months | 120 hours | Beginner </w:t>
      </w:r>
      <w:r w:rsidRPr="00691961">
        <w:rPr>
          <w:color w:val="021730" w:themeColor="accent1" w:themeShade="80"/>
        </w:rPr>
        <w:sym w:font="Wingdings" w:char="F0E0"/>
      </w:r>
      <w:r w:rsidRPr="00691961">
        <w:rPr>
          <w:color w:val="021730" w:themeColor="accent1" w:themeShade="80"/>
        </w:rPr>
        <w:t xml:space="preserve"> Job Ready</w:t>
      </w:r>
      <w:bookmarkEnd w:id="1"/>
    </w:p>
    <w:p w14:paraId="0BBE5A2F" w14:textId="77777777" w:rsidR="0019496C" w:rsidRDefault="0019496C" w:rsidP="0019496C">
      <w:pPr>
        <w:rPr>
          <w:rFonts w:ascii="Ginto Copilot Variable" w:hAnsi="Ginto Copilot Variable"/>
          <w:color w:val="26221F"/>
          <w:sz w:val="23"/>
        </w:rPr>
      </w:pPr>
      <w:r w:rsidRPr="0019496C">
        <w:rPr>
          <w:rFonts w:ascii="Ginto Copilot Variable" w:hAnsi="Ginto Copilot Variable"/>
          <w:color w:val="26221F"/>
          <w:sz w:val="23"/>
        </w:rPr>
        <w:t>The Multi‑Cloud DevOps Engineering program provides a comprehensive learning path for beginners and professionals seeking DevOps and Cloud roles. Starting with Linux, networking, virtualization, YAML, and the DevOps mindset, it ensures students quickly gain technical comfort through hands-on practice. The course covers AWS core services, introduces Azure and GCP, and offers a multi-cloud perspective. Students learn essential DevOps tools like Git, Jenkins, Maven, Python, Terraform, and Ansible, with a strong focus on practical application.</w:t>
      </w:r>
    </w:p>
    <w:p w14:paraId="34CBA294" w14:textId="77777777" w:rsidR="0019496C" w:rsidRDefault="0019496C" w:rsidP="0019496C">
      <w:pPr>
        <w:rPr>
          <w:rFonts w:ascii="Ginto Copilot Variable" w:hAnsi="Ginto Copilot Variable"/>
          <w:color w:val="26221F"/>
          <w:sz w:val="23"/>
        </w:rPr>
      </w:pPr>
      <w:r w:rsidRPr="0019496C">
        <w:rPr>
          <w:rFonts w:ascii="Ginto Copilot Variable" w:hAnsi="Ginto Copilot Variable"/>
          <w:color w:val="26221F"/>
          <w:sz w:val="23"/>
        </w:rPr>
        <w:t>Containerization and orchestration are taught using Docker, Kubernetes, Helm, and ArgoCD, along with awareness modules on AWS ECS/EKS and Azure DevOps. Monitoring skills are developed with Prometheus, Grafana, and Loki, and troubleshooting modules address common pipeline and cloud issues.</w:t>
      </w:r>
    </w:p>
    <w:p w14:paraId="09C55B8F" w14:textId="26EEDE1C" w:rsidR="00E35D9F" w:rsidRPr="0019496C" w:rsidRDefault="0019496C" w:rsidP="0019496C">
      <w:pPr>
        <w:rPr>
          <w:rFonts w:ascii="Ginto Copilot Variable" w:hAnsi="Ginto Copilot Variable"/>
          <w:color w:val="26221F"/>
          <w:sz w:val="23"/>
        </w:rPr>
      </w:pPr>
      <w:r w:rsidRPr="0019496C">
        <w:rPr>
          <w:rFonts w:ascii="Ginto Copilot Variable" w:hAnsi="Ginto Copilot Variable"/>
          <w:color w:val="26221F"/>
          <w:sz w:val="23"/>
        </w:rPr>
        <w:t>The capstone project lets students build a complete multi-cloud DevOps pipeline, serving as a portfolio piece for employers. Resume building, portfolio preparation, and interview coaching ensure readiness for various roles, including DevOps Engineer, Cloud Engineer, SRE, Build &amp; Release Engineer, and Platform Engineer. This structured program transforms learners from entry level to job-ready through clear, practical skill-building.</w:t>
      </w:r>
    </w:p>
    <w:p w14:paraId="695C55B9" w14:textId="77777777" w:rsidR="00091FFB" w:rsidRPr="00091FFB" w:rsidRDefault="00091FFB" w:rsidP="00091FFB">
      <w:pPr>
        <w:pStyle w:val="Heading1"/>
        <w:rPr>
          <w:rFonts w:eastAsia="Times New Roman"/>
          <w:lang w:eastAsia="en-US"/>
        </w:rPr>
      </w:pPr>
      <w:bookmarkStart w:id="2" w:name="_Toc219628934"/>
      <w:r w:rsidRPr="00091FFB">
        <w:rPr>
          <w:rFonts w:eastAsia="Times New Roman"/>
          <w:lang w:eastAsia="en-US"/>
        </w:rPr>
        <w:t>Program Highlights</w:t>
      </w:r>
      <w:bookmarkEnd w:id="2"/>
    </w:p>
    <w:p w14:paraId="16518176" w14:textId="77777777" w:rsidR="00091FFB" w:rsidRPr="00091FFB" w:rsidRDefault="00091FFB" w:rsidP="00091FFB">
      <w:pPr>
        <w:numPr>
          <w:ilvl w:val="0"/>
          <w:numId w:val="53"/>
        </w:numPr>
        <w:spacing w:before="60" w:after="150" w:line="240" w:lineRule="auto"/>
        <w:rPr>
          <w:rFonts w:ascii="Ginto Copilot Variable" w:eastAsia="Times New Roman" w:hAnsi="Ginto Copilot Variable" w:cs="Times New Roman"/>
          <w:color w:val="26221F"/>
          <w:sz w:val="23"/>
          <w:szCs w:val="23"/>
          <w:lang w:eastAsia="en-US"/>
        </w:rPr>
      </w:pPr>
      <w:r w:rsidRPr="00091FFB">
        <w:rPr>
          <w:rFonts w:ascii="Ginto Copilot Variable" w:eastAsia="Times New Roman" w:hAnsi="Ginto Copilot Variable" w:cs="Times New Roman"/>
          <w:color w:val="26221F"/>
          <w:spacing w:val="2"/>
          <w:sz w:val="23"/>
          <w:szCs w:val="23"/>
          <w:lang w:eastAsia="en-US"/>
        </w:rPr>
        <w:t>120 hours of structured, beginner</w:t>
      </w:r>
      <w:r w:rsidRPr="00091FFB">
        <w:rPr>
          <w:rFonts w:ascii="Ginto Copilot Variable" w:eastAsia="Times New Roman" w:hAnsi="Ginto Copilot Variable" w:cs="Times New Roman"/>
          <w:color w:val="26221F"/>
          <w:spacing w:val="2"/>
          <w:sz w:val="23"/>
          <w:szCs w:val="23"/>
          <w:lang w:eastAsia="en-US"/>
        </w:rPr>
        <w:noBreakHyphen/>
        <w:t>friendly learning</w:t>
      </w:r>
    </w:p>
    <w:p w14:paraId="4FE04AE2" w14:textId="77777777" w:rsidR="00091FFB" w:rsidRPr="00091FFB" w:rsidRDefault="00091FFB" w:rsidP="00091FFB">
      <w:pPr>
        <w:numPr>
          <w:ilvl w:val="0"/>
          <w:numId w:val="53"/>
        </w:numPr>
        <w:spacing w:after="150" w:line="240" w:lineRule="auto"/>
        <w:rPr>
          <w:rFonts w:ascii="Ginto Copilot Variable" w:eastAsia="Times New Roman" w:hAnsi="Ginto Copilot Variable" w:cs="Times New Roman"/>
          <w:color w:val="26221F"/>
          <w:sz w:val="23"/>
          <w:szCs w:val="23"/>
          <w:lang w:eastAsia="en-US"/>
        </w:rPr>
      </w:pPr>
      <w:r w:rsidRPr="00091FFB">
        <w:rPr>
          <w:rFonts w:ascii="Ginto Copilot Variable" w:eastAsia="Times New Roman" w:hAnsi="Ginto Copilot Variable" w:cs="Times New Roman"/>
          <w:color w:val="26221F"/>
          <w:spacing w:val="2"/>
          <w:sz w:val="23"/>
          <w:szCs w:val="23"/>
          <w:lang w:eastAsia="en-US"/>
        </w:rPr>
        <w:t>Multi</w:t>
      </w:r>
      <w:r w:rsidRPr="00091FFB">
        <w:rPr>
          <w:rFonts w:ascii="Ginto Copilot Variable" w:eastAsia="Times New Roman" w:hAnsi="Ginto Copilot Variable" w:cs="Times New Roman"/>
          <w:color w:val="26221F"/>
          <w:spacing w:val="2"/>
          <w:sz w:val="23"/>
          <w:szCs w:val="23"/>
          <w:lang w:eastAsia="en-US"/>
        </w:rPr>
        <w:noBreakHyphen/>
        <w:t>cloud exposure (AWS, Azure, GCP)</w:t>
      </w:r>
    </w:p>
    <w:p w14:paraId="6AA590B9" w14:textId="77777777" w:rsidR="00091FFB" w:rsidRPr="00091FFB" w:rsidRDefault="00091FFB" w:rsidP="00091FFB">
      <w:pPr>
        <w:numPr>
          <w:ilvl w:val="0"/>
          <w:numId w:val="53"/>
        </w:numPr>
        <w:spacing w:after="150" w:line="240" w:lineRule="auto"/>
        <w:rPr>
          <w:rFonts w:ascii="Ginto Copilot Variable" w:eastAsia="Times New Roman" w:hAnsi="Ginto Copilot Variable" w:cs="Times New Roman"/>
          <w:color w:val="26221F"/>
          <w:sz w:val="23"/>
          <w:szCs w:val="23"/>
          <w:lang w:eastAsia="en-US"/>
        </w:rPr>
      </w:pPr>
      <w:r w:rsidRPr="00091FFB">
        <w:rPr>
          <w:rFonts w:ascii="Ginto Copilot Variable" w:eastAsia="Times New Roman" w:hAnsi="Ginto Copilot Variable" w:cs="Times New Roman"/>
          <w:color w:val="26221F"/>
          <w:spacing w:val="2"/>
          <w:sz w:val="23"/>
          <w:szCs w:val="23"/>
          <w:lang w:eastAsia="en-US"/>
        </w:rPr>
        <w:t>Hands</w:t>
      </w:r>
      <w:r w:rsidRPr="00091FFB">
        <w:rPr>
          <w:rFonts w:ascii="Ginto Copilot Variable" w:eastAsia="Times New Roman" w:hAnsi="Ginto Copilot Variable" w:cs="Times New Roman"/>
          <w:color w:val="26221F"/>
          <w:spacing w:val="2"/>
          <w:sz w:val="23"/>
          <w:szCs w:val="23"/>
          <w:lang w:eastAsia="en-US"/>
        </w:rPr>
        <w:noBreakHyphen/>
        <w:t>on labs in every module</w:t>
      </w:r>
    </w:p>
    <w:p w14:paraId="6CADF421" w14:textId="77777777" w:rsidR="00091FFB" w:rsidRPr="00091FFB" w:rsidRDefault="00091FFB" w:rsidP="00091FFB">
      <w:pPr>
        <w:numPr>
          <w:ilvl w:val="0"/>
          <w:numId w:val="53"/>
        </w:numPr>
        <w:spacing w:after="150" w:line="240" w:lineRule="auto"/>
        <w:rPr>
          <w:rFonts w:ascii="Ginto Copilot Variable" w:eastAsia="Times New Roman" w:hAnsi="Ginto Copilot Variable" w:cs="Times New Roman"/>
          <w:color w:val="26221F"/>
          <w:sz w:val="23"/>
          <w:szCs w:val="23"/>
          <w:lang w:eastAsia="en-US"/>
        </w:rPr>
      </w:pPr>
      <w:r w:rsidRPr="00091FFB">
        <w:rPr>
          <w:rFonts w:ascii="Ginto Copilot Variable" w:eastAsia="Times New Roman" w:hAnsi="Ginto Copilot Variable" w:cs="Times New Roman"/>
          <w:color w:val="26221F"/>
          <w:spacing w:val="2"/>
          <w:sz w:val="23"/>
          <w:szCs w:val="23"/>
          <w:lang w:eastAsia="en-US"/>
        </w:rPr>
        <w:t>Real</w:t>
      </w:r>
      <w:r w:rsidRPr="00091FFB">
        <w:rPr>
          <w:rFonts w:ascii="Ginto Copilot Variable" w:eastAsia="Times New Roman" w:hAnsi="Ginto Copilot Variable" w:cs="Times New Roman"/>
          <w:color w:val="26221F"/>
          <w:spacing w:val="2"/>
          <w:sz w:val="23"/>
          <w:szCs w:val="23"/>
          <w:lang w:eastAsia="en-US"/>
        </w:rPr>
        <w:noBreakHyphen/>
        <w:t>world DevOps toolchain</w:t>
      </w:r>
    </w:p>
    <w:p w14:paraId="687B778B" w14:textId="77777777" w:rsidR="00091FFB" w:rsidRPr="00091FFB" w:rsidRDefault="00091FFB" w:rsidP="00091FFB">
      <w:pPr>
        <w:numPr>
          <w:ilvl w:val="0"/>
          <w:numId w:val="53"/>
        </w:numPr>
        <w:spacing w:after="150" w:line="240" w:lineRule="auto"/>
        <w:rPr>
          <w:rFonts w:ascii="Ginto Copilot Variable" w:eastAsia="Times New Roman" w:hAnsi="Ginto Copilot Variable" w:cs="Times New Roman"/>
          <w:color w:val="26221F"/>
          <w:sz w:val="23"/>
          <w:szCs w:val="23"/>
          <w:lang w:eastAsia="en-US"/>
        </w:rPr>
      </w:pPr>
      <w:r w:rsidRPr="00091FFB">
        <w:rPr>
          <w:rFonts w:ascii="Ginto Copilot Variable" w:eastAsia="Times New Roman" w:hAnsi="Ginto Copilot Variable" w:cs="Times New Roman"/>
          <w:color w:val="26221F"/>
          <w:spacing w:val="2"/>
          <w:sz w:val="23"/>
          <w:szCs w:val="23"/>
          <w:lang w:eastAsia="en-US"/>
        </w:rPr>
        <w:t>Kubernetes + GitOps + Terraform</w:t>
      </w:r>
    </w:p>
    <w:p w14:paraId="63A5FC5D" w14:textId="77777777" w:rsidR="00091FFB" w:rsidRPr="00091FFB" w:rsidRDefault="00091FFB" w:rsidP="00091FFB">
      <w:pPr>
        <w:numPr>
          <w:ilvl w:val="0"/>
          <w:numId w:val="53"/>
        </w:numPr>
        <w:spacing w:after="150" w:line="240" w:lineRule="auto"/>
        <w:rPr>
          <w:rFonts w:ascii="Ginto Copilot Variable" w:eastAsia="Times New Roman" w:hAnsi="Ginto Copilot Variable" w:cs="Times New Roman"/>
          <w:color w:val="26221F"/>
          <w:sz w:val="23"/>
          <w:szCs w:val="23"/>
          <w:lang w:eastAsia="en-US"/>
        </w:rPr>
      </w:pPr>
      <w:r w:rsidRPr="00091FFB">
        <w:rPr>
          <w:rFonts w:ascii="Ginto Copilot Variable" w:eastAsia="Times New Roman" w:hAnsi="Ginto Copilot Variable" w:cs="Times New Roman"/>
          <w:color w:val="26221F"/>
          <w:spacing w:val="2"/>
          <w:sz w:val="23"/>
          <w:szCs w:val="23"/>
          <w:lang w:eastAsia="en-US"/>
        </w:rPr>
        <w:t>Capstone project for your portfolio</w:t>
      </w:r>
    </w:p>
    <w:p w14:paraId="71CF7910" w14:textId="77777777" w:rsidR="00091FFB" w:rsidRPr="00091FFB" w:rsidRDefault="00091FFB" w:rsidP="00091FFB">
      <w:pPr>
        <w:numPr>
          <w:ilvl w:val="0"/>
          <w:numId w:val="53"/>
        </w:numPr>
        <w:spacing w:after="210" w:line="240" w:lineRule="auto"/>
        <w:rPr>
          <w:rFonts w:ascii="Ginto Copilot Variable" w:eastAsia="Times New Roman" w:hAnsi="Ginto Copilot Variable" w:cs="Times New Roman"/>
          <w:color w:val="26221F"/>
          <w:sz w:val="23"/>
          <w:szCs w:val="23"/>
          <w:lang w:eastAsia="en-US"/>
        </w:rPr>
      </w:pPr>
      <w:r w:rsidRPr="00091FFB">
        <w:rPr>
          <w:rFonts w:ascii="Ginto Copilot Variable" w:eastAsia="Times New Roman" w:hAnsi="Ginto Copilot Variable" w:cs="Times New Roman"/>
          <w:color w:val="26221F"/>
          <w:spacing w:val="2"/>
          <w:sz w:val="23"/>
          <w:szCs w:val="23"/>
          <w:lang w:eastAsia="en-US"/>
        </w:rPr>
        <w:t>Resume + interview preparation</w:t>
      </w:r>
    </w:p>
    <w:p w14:paraId="01983E61" w14:textId="030DC362" w:rsidR="00E35D9F" w:rsidRDefault="002E5A2E" w:rsidP="008233ED">
      <w:pPr>
        <w:pStyle w:val="Heading1"/>
      </w:pPr>
      <w:r>
        <w:br w:type="page"/>
      </w:r>
      <w:bookmarkStart w:id="3" w:name="_Toc219628935"/>
      <w:r w:rsidR="00E35D9F">
        <w:lastRenderedPageBreak/>
        <w:t>What You Will Learn</w:t>
      </w:r>
      <w:bookmarkEnd w:id="3"/>
    </w:p>
    <w:p w14:paraId="5FC58C1E" w14:textId="624B4F86" w:rsidR="00E35D9F" w:rsidRDefault="00E35D9F" w:rsidP="00EB0419">
      <w:pPr>
        <w:pStyle w:val="li1"/>
        <w:numPr>
          <w:ilvl w:val="0"/>
          <w:numId w:val="1"/>
        </w:numPr>
      </w:pPr>
      <w:r>
        <w:rPr>
          <w:rStyle w:val="s1"/>
          <w:rFonts w:eastAsiaTheme="majorEastAsia"/>
        </w:rPr>
        <w:t>Core DevOps concepts, workflows, and real industry practices</w:t>
      </w:r>
    </w:p>
    <w:p w14:paraId="389D4200" w14:textId="77777777" w:rsidR="00E35D9F" w:rsidRDefault="00E35D9F" w:rsidP="00EB0419">
      <w:pPr>
        <w:pStyle w:val="li2"/>
        <w:numPr>
          <w:ilvl w:val="0"/>
          <w:numId w:val="1"/>
        </w:numPr>
      </w:pPr>
      <w:r>
        <w:rPr>
          <w:rStyle w:val="s1"/>
          <w:rFonts w:eastAsiaTheme="majorEastAsia"/>
        </w:rPr>
        <w:t>Linux fundamentals, server administration, and command</w:t>
      </w:r>
      <w:r>
        <w:rPr>
          <w:rStyle w:val="s1"/>
          <w:rFonts w:eastAsiaTheme="majorEastAsia"/>
        </w:rPr>
        <w:noBreakHyphen/>
        <w:t>line mastery</w:t>
      </w:r>
    </w:p>
    <w:p w14:paraId="03F9D172" w14:textId="77777777" w:rsidR="00E35D9F" w:rsidRDefault="00E35D9F" w:rsidP="00EB0419">
      <w:pPr>
        <w:pStyle w:val="li2"/>
        <w:numPr>
          <w:ilvl w:val="0"/>
          <w:numId w:val="1"/>
        </w:numPr>
      </w:pPr>
      <w:r>
        <w:rPr>
          <w:rStyle w:val="s1"/>
          <w:rFonts w:eastAsiaTheme="majorEastAsia"/>
        </w:rPr>
        <w:t>Networking essentials required for cloud and DevOps roles</w:t>
      </w:r>
    </w:p>
    <w:p w14:paraId="21E4B4EB" w14:textId="77777777" w:rsidR="00E35D9F" w:rsidRDefault="00E35D9F" w:rsidP="00EB0419">
      <w:pPr>
        <w:pStyle w:val="li2"/>
        <w:numPr>
          <w:ilvl w:val="0"/>
          <w:numId w:val="1"/>
        </w:numPr>
      </w:pPr>
      <w:r>
        <w:rPr>
          <w:rStyle w:val="s1"/>
          <w:rFonts w:eastAsiaTheme="majorEastAsia"/>
        </w:rPr>
        <w:t>YAML fundamentals used across Kubernetes, Ansible, and CI/CD</w:t>
      </w:r>
    </w:p>
    <w:p w14:paraId="5DFD5F2E" w14:textId="77777777" w:rsidR="00E35D9F" w:rsidRDefault="00E35D9F" w:rsidP="00EB0419">
      <w:pPr>
        <w:pStyle w:val="li2"/>
        <w:numPr>
          <w:ilvl w:val="0"/>
          <w:numId w:val="1"/>
        </w:numPr>
      </w:pPr>
      <w:r>
        <w:rPr>
          <w:rStyle w:val="s1"/>
          <w:rFonts w:eastAsiaTheme="majorEastAsia"/>
        </w:rPr>
        <w:t>AWS core services with hands</w:t>
      </w:r>
      <w:r>
        <w:rPr>
          <w:rStyle w:val="s1"/>
          <w:rFonts w:eastAsiaTheme="majorEastAsia"/>
        </w:rPr>
        <w:noBreakHyphen/>
        <w:t>on labs (EC2, S3, IAM, VPC, RDS, CloudWatch, etc.)</w:t>
      </w:r>
    </w:p>
    <w:p w14:paraId="5C39504F" w14:textId="77777777" w:rsidR="00E35D9F" w:rsidRDefault="00E35D9F" w:rsidP="00EB0419">
      <w:pPr>
        <w:pStyle w:val="li2"/>
        <w:numPr>
          <w:ilvl w:val="0"/>
          <w:numId w:val="1"/>
        </w:numPr>
      </w:pPr>
      <w:r>
        <w:rPr>
          <w:rStyle w:val="s1"/>
          <w:rFonts w:eastAsiaTheme="majorEastAsia"/>
        </w:rPr>
        <w:t>Azure and GCP equivalents for multi</w:t>
      </w:r>
      <w:r>
        <w:rPr>
          <w:rStyle w:val="s1"/>
          <w:rFonts w:eastAsiaTheme="majorEastAsia"/>
        </w:rPr>
        <w:noBreakHyphen/>
        <w:t>cloud awareness</w:t>
      </w:r>
    </w:p>
    <w:p w14:paraId="1DCAD66B" w14:textId="77777777" w:rsidR="00E35D9F" w:rsidRDefault="00E35D9F" w:rsidP="00EB0419">
      <w:pPr>
        <w:pStyle w:val="li2"/>
        <w:numPr>
          <w:ilvl w:val="0"/>
          <w:numId w:val="1"/>
        </w:numPr>
      </w:pPr>
      <w:r>
        <w:rPr>
          <w:rStyle w:val="s1"/>
          <w:rFonts w:eastAsiaTheme="majorEastAsia"/>
        </w:rPr>
        <w:t>Git, GitHub, and branching strategies used in real teams</w:t>
      </w:r>
    </w:p>
    <w:p w14:paraId="09909A0C" w14:textId="77777777" w:rsidR="00E35D9F" w:rsidRDefault="00E35D9F" w:rsidP="00EB0419">
      <w:pPr>
        <w:pStyle w:val="li2"/>
        <w:numPr>
          <w:ilvl w:val="0"/>
          <w:numId w:val="1"/>
        </w:numPr>
      </w:pPr>
      <w:r>
        <w:rPr>
          <w:rStyle w:val="s1"/>
          <w:rFonts w:eastAsiaTheme="majorEastAsia"/>
        </w:rPr>
        <w:t>CI/CD pipelines using Jenkins, GitHub Actions, and GitLab CI/CD</w:t>
      </w:r>
    </w:p>
    <w:p w14:paraId="0B72634D" w14:textId="77777777" w:rsidR="00E35D9F" w:rsidRDefault="00E35D9F" w:rsidP="00EB0419">
      <w:pPr>
        <w:pStyle w:val="li2"/>
        <w:numPr>
          <w:ilvl w:val="0"/>
          <w:numId w:val="1"/>
        </w:numPr>
      </w:pPr>
      <w:r>
        <w:rPr>
          <w:rStyle w:val="s1"/>
          <w:rFonts w:eastAsiaTheme="majorEastAsia"/>
        </w:rPr>
        <w:t>Build automation using Maven</w:t>
      </w:r>
    </w:p>
    <w:p w14:paraId="3E584981" w14:textId="77777777" w:rsidR="00E35D9F" w:rsidRDefault="00E35D9F" w:rsidP="00EB0419">
      <w:pPr>
        <w:pStyle w:val="li2"/>
        <w:numPr>
          <w:ilvl w:val="0"/>
          <w:numId w:val="1"/>
        </w:numPr>
      </w:pPr>
      <w:r>
        <w:rPr>
          <w:rStyle w:val="s1"/>
          <w:rFonts w:eastAsiaTheme="majorEastAsia"/>
        </w:rPr>
        <w:t>Python scripting for automation and cloud tasks</w:t>
      </w:r>
    </w:p>
    <w:p w14:paraId="5C08AD1B" w14:textId="77777777" w:rsidR="00E35D9F" w:rsidRDefault="00E35D9F" w:rsidP="00EB0419">
      <w:pPr>
        <w:pStyle w:val="li2"/>
        <w:numPr>
          <w:ilvl w:val="0"/>
          <w:numId w:val="1"/>
        </w:numPr>
      </w:pPr>
      <w:r>
        <w:rPr>
          <w:rStyle w:val="s1"/>
          <w:rFonts w:eastAsiaTheme="majorEastAsia"/>
        </w:rPr>
        <w:t>Infrastructure as Code using Terraform (VPC, EC2, modules, state)</w:t>
      </w:r>
    </w:p>
    <w:p w14:paraId="53E5DD71" w14:textId="77777777" w:rsidR="00E35D9F" w:rsidRDefault="00E35D9F" w:rsidP="00EB0419">
      <w:pPr>
        <w:pStyle w:val="li2"/>
        <w:numPr>
          <w:ilvl w:val="0"/>
          <w:numId w:val="1"/>
        </w:numPr>
      </w:pPr>
      <w:r>
        <w:rPr>
          <w:rStyle w:val="s1"/>
          <w:rFonts w:eastAsiaTheme="majorEastAsia"/>
        </w:rPr>
        <w:t>Configuration management using Ansible</w:t>
      </w:r>
    </w:p>
    <w:p w14:paraId="346D22D3" w14:textId="77777777" w:rsidR="00E35D9F" w:rsidRDefault="00E35D9F" w:rsidP="00EB0419">
      <w:pPr>
        <w:pStyle w:val="li2"/>
        <w:numPr>
          <w:ilvl w:val="0"/>
          <w:numId w:val="1"/>
        </w:numPr>
      </w:pPr>
      <w:r>
        <w:rPr>
          <w:rStyle w:val="s1"/>
          <w:rFonts w:eastAsiaTheme="majorEastAsia"/>
        </w:rPr>
        <w:t>Monitoring and observability using Prometheus, Grafana, and Loki</w:t>
      </w:r>
    </w:p>
    <w:p w14:paraId="59DDCC45" w14:textId="77777777" w:rsidR="00E35D9F" w:rsidRDefault="00E35D9F" w:rsidP="00EB0419">
      <w:pPr>
        <w:pStyle w:val="li2"/>
        <w:numPr>
          <w:ilvl w:val="0"/>
          <w:numId w:val="1"/>
        </w:numPr>
      </w:pPr>
      <w:r>
        <w:rPr>
          <w:rStyle w:val="s1"/>
          <w:rFonts w:eastAsiaTheme="majorEastAsia"/>
        </w:rPr>
        <w:t>Docker containerization and Docker Compose for multi</w:t>
      </w:r>
      <w:r>
        <w:rPr>
          <w:rStyle w:val="s1"/>
          <w:rFonts w:eastAsiaTheme="majorEastAsia"/>
        </w:rPr>
        <w:noBreakHyphen/>
        <w:t>container apps</w:t>
      </w:r>
    </w:p>
    <w:p w14:paraId="2CF2682E" w14:textId="77777777" w:rsidR="00E35D9F" w:rsidRDefault="00E35D9F" w:rsidP="00EB0419">
      <w:pPr>
        <w:pStyle w:val="li2"/>
        <w:numPr>
          <w:ilvl w:val="0"/>
          <w:numId w:val="1"/>
        </w:numPr>
      </w:pPr>
      <w:r>
        <w:rPr>
          <w:rStyle w:val="s1"/>
          <w:rFonts w:eastAsiaTheme="majorEastAsia"/>
        </w:rPr>
        <w:t>Kubernetes fundamentals: deployments, services, autoscaling, ingress</w:t>
      </w:r>
    </w:p>
    <w:p w14:paraId="6A9382E0" w14:textId="77777777" w:rsidR="00E35D9F" w:rsidRDefault="00E35D9F" w:rsidP="00EB0419">
      <w:pPr>
        <w:pStyle w:val="li2"/>
        <w:numPr>
          <w:ilvl w:val="0"/>
          <w:numId w:val="1"/>
        </w:numPr>
      </w:pPr>
      <w:r>
        <w:rPr>
          <w:rStyle w:val="s1"/>
          <w:rFonts w:eastAsiaTheme="majorEastAsia"/>
        </w:rPr>
        <w:t>Helm for packaging and deploying Kubernetes applications</w:t>
      </w:r>
    </w:p>
    <w:p w14:paraId="3810C73B" w14:textId="77777777" w:rsidR="00E35D9F" w:rsidRDefault="00E35D9F" w:rsidP="00EB0419">
      <w:pPr>
        <w:pStyle w:val="li2"/>
        <w:numPr>
          <w:ilvl w:val="0"/>
          <w:numId w:val="1"/>
        </w:numPr>
      </w:pPr>
      <w:r>
        <w:rPr>
          <w:rStyle w:val="s1"/>
          <w:rFonts w:eastAsiaTheme="majorEastAsia"/>
        </w:rPr>
        <w:t>GitOps principles and ArgoCD for automated Kubernetes deployments</w:t>
      </w:r>
    </w:p>
    <w:p w14:paraId="76B805EF" w14:textId="77777777" w:rsidR="00E35D9F" w:rsidRDefault="00E35D9F" w:rsidP="00EB0419">
      <w:pPr>
        <w:pStyle w:val="li2"/>
        <w:numPr>
          <w:ilvl w:val="0"/>
          <w:numId w:val="1"/>
        </w:numPr>
      </w:pPr>
      <w:r>
        <w:rPr>
          <w:rStyle w:val="s1"/>
          <w:rFonts w:eastAsiaTheme="majorEastAsia"/>
        </w:rPr>
        <w:t>Awareness of AWS ECS, AWS EKS, and Azure DevOps</w:t>
      </w:r>
    </w:p>
    <w:p w14:paraId="0CC8AA6C" w14:textId="77777777" w:rsidR="00E35D9F" w:rsidRDefault="00E35D9F" w:rsidP="00EB0419">
      <w:pPr>
        <w:pStyle w:val="li2"/>
        <w:numPr>
          <w:ilvl w:val="0"/>
          <w:numId w:val="1"/>
        </w:numPr>
      </w:pPr>
      <w:r>
        <w:rPr>
          <w:rStyle w:val="s1"/>
          <w:rFonts w:eastAsiaTheme="majorEastAsia"/>
        </w:rPr>
        <w:t>Troubleshooting pipelines, Kubernetes workloads, and cloud issues</w:t>
      </w:r>
    </w:p>
    <w:p w14:paraId="093EA9CF" w14:textId="77777777" w:rsidR="00E35D9F" w:rsidRPr="00352F65" w:rsidRDefault="00E35D9F" w:rsidP="00EB0419">
      <w:pPr>
        <w:pStyle w:val="li3"/>
        <w:numPr>
          <w:ilvl w:val="0"/>
          <w:numId w:val="1"/>
        </w:numPr>
        <w:rPr>
          <w:rStyle w:val="s1"/>
          <w:spacing w:val="0"/>
        </w:rPr>
      </w:pPr>
      <w:r>
        <w:rPr>
          <w:rStyle w:val="s1"/>
          <w:rFonts w:eastAsiaTheme="majorEastAsia"/>
        </w:rPr>
        <w:t>Building a complete multi</w:t>
      </w:r>
      <w:r>
        <w:rPr>
          <w:rStyle w:val="s1"/>
          <w:rFonts w:eastAsiaTheme="majorEastAsia"/>
        </w:rPr>
        <w:noBreakHyphen/>
        <w:t>cloud DevOps project for your portfolio</w:t>
      </w:r>
    </w:p>
    <w:p w14:paraId="4C812B2D" w14:textId="5C8A4281" w:rsidR="00352F65" w:rsidRDefault="00352F65" w:rsidP="00352F65">
      <w:pPr>
        <w:pStyle w:val="li3"/>
        <w:rPr>
          <w:rStyle w:val="s1"/>
          <w:rFonts w:eastAsiaTheme="majorEastAsia"/>
        </w:rPr>
      </w:pPr>
      <w:r>
        <w:rPr>
          <w:rStyle w:val="s1"/>
          <w:rFonts w:eastAsiaTheme="majorEastAsia"/>
        </w:rPr>
        <w:br w:type="page"/>
      </w:r>
    </w:p>
    <w:p w14:paraId="3F264147" w14:textId="77777777" w:rsidR="00352F65" w:rsidRDefault="00352F65" w:rsidP="00352F65">
      <w:pPr>
        <w:pStyle w:val="li3"/>
      </w:pPr>
    </w:p>
    <w:p w14:paraId="282540D8" w14:textId="1F361F0A" w:rsidR="00BA076C" w:rsidRPr="00BA076C" w:rsidRDefault="00BA076C" w:rsidP="00BA076C">
      <w:pPr>
        <w:pStyle w:val="Heading1"/>
        <w:rPr>
          <w:rFonts w:eastAsia="Times New Roman"/>
          <w:lang w:eastAsia="en-US"/>
        </w:rPr>
      </w:pPr>
      <w:bookmarkStart w:id="4" w:name="_Toc219628936"/>
      <w:r w:rsidRPr="00BA076C">
        <w:rPr>
          <w:rFonts w:eastAsia="Times New Roman"/>
          <w:lang w:eastAsia="en-US"/>
        </w:rPr>
        <w:t>Pre</w:t>
      </w:r>
      <w:r>
        <w:rPr>
          <w:rFonts w:eastAsia="Times New Roman"/>
          <w:lang w:eastAsia="en-US"/>
        </w:rPr>
        <w:t>-</w:t>
      </w:r>
      <w:r w:rsidRPr="00BA076C">
        <w:rPr>
          <w:rFonts w:eastAsia="Times New Roman"/>
          <w:lang w:eastAsia="en-US"/>
        </w:rPr>
        <w:t>requisites</w:t>
      </w:r>
      <w:bookmarkEnd w:id="4"/>
    </w:p>
    <w:p w14:paraId="38355F95" w14:textId="77777777" w:rsidR="00BA076C" w:rsidRPr="00BA076C" w:rsidRDefault="00BA076C" w:rsidP="00BA076C">
      <w:pPr>
        <w:spacing w:after="180" w:line="240" w:lineRule="auto"/>
        <w:rPr>
          <w:rFonts w:ascii="Ginto Copilot Variable" w:eastAsia="Times New Roman" w:hAnsi="Ginto Copilot Variable" w:cs="Times New Roman"/>
          <w:color w:val="26221F"/>
          <w:sz w:val="23"/>
          <w:szCs w:val="23"/>
          <w:lang w:eastAsia="en-US"/>
        </w:rPr>
      </w:pPr>
      <w:r w:rsidRPr="00BA076C">
        <w:rPr>
          <w:rFonts w:ascii="Ginto Copilot Variable" w:eastAsia="Times New Roman" w:hAnsi="Ginto Copilot Variable" w:cs="Times New Roman"/>
          <w:color w:val="26221F"/>
          <w:spacing w:val="2"/>
          <w:sz w:val="23"/>
          <w:szCs w:val="23"/>
          <w:lang w:eastAsia="en-US"/>
        </w:rPr>
        <w:t>This program is designed for complete beginners and career</w:t>
      </w:r>
      <w:r w:rsidRPr="00BA076C">
        <w:rPr>
          <w:rFonts w:ascii="Ginto Copilot Variable" w:eastAsia="Times New Roman" w:hAnsi="Ginto Copilot Variable" w:cs="Times New Roman"/>
          <w:color w:val="26221F"/>
          <w:spacing w:val="2"/>
          <w:sz w:val="23"/>
          <w:szCs w:val="23"/>
          <w:lang w:eastAsia="en-US"/>
        </w:rPr>
        <w:noBreakHyphen/>
        <w:t>switchers. No prior DevOps, cloud, or programming experience is required.</w:t>
      </w:r>
    </w:p>
    <w:p w14:paraId="72A0AB0C" w14:textId="77777777" w:rsidR="00BA076C" w:rsidRPr="00BA076C" w:rsidRDefault="00BA076C" w:rsidP="00BA076C">
      <w:pPr>
        <w:spacing w:before="60" w:after="90" w:line="240" w:lineRule="auto"/>
        <w:rPr>
          <w:rFonts w:ascii="Ginto Copilot Variable" w:eastAsia="Times New Roman" w:hAnsi="Ginto Copilot Variable" w:cs="Times New Roman"/>
          <w:color w:val="26221F"/>
          <w:sz w:val="27"/>
          <w:szCs w:val="27"/>
          <w:lang w:eastAsia="en-US"/>
        </w:rPr>
      </w:pPr>
      <w:r w:rsidRPr="00BA076C">
        <w:rPr>
          <w:rFonts w:ascii="Ginto Copilot Variable" w:eastAsia="Times New Roman" w:hAnsi="Ginto Copilot Variable" w:cs="Times New Roman"/>
          <w:color w:val="26221F"/>
          <w:spacing w:val="-2"/>
          <w:sz w:val="27"/>
          <w:szCs w:val="27"/>
          <w:lang w:eastAsia="en-US"/>
        </w:rPr>
        <w:t>Recommended Prerequisites</w:t>
      </w:r>
    </w:p>
    <w:p w14:paraId="18CED5FC" w14:textId="77206F9C" w:rsidR="00BA076C" w:rsidRPr="00BA076C" w:rsidRDefault="00BA076C" w:rsidP="00EB0419">
      <w:pPr>
        <w:numPr>
          <w:ilvl w:val="0"/>
          <w:numId w:val="39"/>
        </w:numPr>
        <w:spacing w:before="60" w:after="150" w:line="240" w:lineRule="auto"/>
        <w:rPr>
          <w:rFonts w:ascii="Ginto Copilot Variable" w:eastAsia="Times New Roman" w:hAnsi="Ginto Copilot Variable" w:cs="Times New Roman"/>
          <w:color w:val="26221F"/>
          <w:sz w:val="23"/>
          <w:szCs w:val="23"/>
          <w:lang w:eastAsia="en-US"/>
        </w:rPr>
      </w:pPr>
      <w:r w:rsidRPr="00BA076C">
        <w:rPr>
          <w:rFonts w:ascii="Ginto Copilot Variable" w:eastAsia="Times New Roman" w:hAnsi="Ginto Copilot Variable" w:cs="Times New Roman"/>
          <w:color w:val="26221F"/>
          <w:spacing w:val="2"/>
          <w:sz w:val="23"/>
          <w:szCs w:val="23"/>
          <w:lang w:eastAsia="en-US"/>
        </w:rPr>
        <w:t>Basic computer literacy (installing software, navigating folders</w:t>
      </w:r>
      <w:r w:rsidR="00260AF7">
        <w:rPr>
          <w:rFonts w:ascii="Ginto Copilot Variable" w:eastAsia="Times New Roman" w:hAnsi="Ginto Copilot Variable" w:cs="Times New Roman"/>
          <w:color w:val="26221F"/>
          <w:spacing w:val="2"/>
          <w:sz w:val="23"/>
          <w:szCs w:val="23"/>
          <w:lang w:eastAsia="en-US"/>
        </w:rPr>
        <w:t xml:space="preserve">, using a </w:t>
      </w:r>
      <w:r w:rsidR="00CC5B47">
        <w:rPr>
          <w:rFonts w:ascii="Ginto Copilot Variable" w:eastAsia="Times New Roman" w:hAnsi="Ginto Copilot Variable" w:cs="Times New Roman"/>
          <w:color w:val="26221F"/>
          <w:spacing w:val="2"/>
          <w:sz w:val="23"/>
          <w:szCs w:val="23"/>
          <w:lang w:eastAsia="en-US"/>
        </w:rPr>
        <w:t>browser</w:t>
      </w:r>
      <w:r w:rsidRPr="00BA076C">
        <w:rPr>
          <w:rFonts w:ascii="Ginto Copilot Variable" w:eastAsia="Times New Roman" w:hAnsi="Ginto Copilot Variable" w:cs="Times New Roman"/>
          <w:color w:val="26221F"/>
          <w:spacing w:val="2"/>
          <w:sz w:val="23"/>
          <w:szCs w:val="23"/>
          <w:lang w:eastAsia="en-US"/>
        </w:rPr>
        <w:t>)</w:t>
      </w:r>
    </w:p>
    <w:p w14:paraId="753E25FD" w14:textId="77777777" w:rsidR="00171FB8" w:rsidRPr="00171FB8" w:rsidRDefault="00171FB8" w:rsidP="00EB0419">
      <w:pPr>
        <w:numPr>
          <w:ilvl w:val="0"/>
          <w:numId w:val="39"/>
        </w:numPr>
        <w:spacing w:after="150" w:line="240" w:lineRule="auto"/>
        <w:rPr>
          <w:rFonts w:ascii="Ginto Copilot Variable" w:eastAsia="Times New Roman" w:hAnsi="Ginto Copilot Variable" w:cs="Times New Roman"/>
          <w:color w:val="26221F"/>
          <w:sz w:val="23"/>
          <w:szCs w:val="23"/>
          <w:lang w:eastAsia="en-US"/>
        </w:rPr>
      </w:pPr>
      <w:r w:rsidRPr="00171FB8">
        <w:rPr>
          <w:rFonts w:ascii="Ginto Copilot Variable" w:eastAsia="Times New Roman" w:hAnsi="Ginto Copilot Variable" w:cs="Times New Roman"/>
          <w:color w:val="26221F"/>
          <w:spacing w:val="2"/>
          <w:sz w:val="23"/>
          <w:szCs w:val="23"/>
          <w:lang w:eastAsia="en-US"/>
        </w:rPr>
        <w:t>A laptop with 8 GB RAM minimum (16 GB recommended)</w:t>
      </w:r>
    </w:p>
    <w:p w14:paraId="1570904D" w14:textId="2FBE5A11" w:rsidR="00BA076C" w:rsidRPr="00BA076C" w:rsidRDefault="00BA076C" w:rsidP="00EB0419">
      <w:pPr>
        <w:numPr>
          <w:ilvl w:val="0"/>
          <w:numId w:val="39"/>
        </w:numPr>
        <w:spacing w:after="150" w:line="240" w:lineRule="auto"/>
        <w:rPr>
          <w:rFonts w:ascii="Ginto Copilot Variable" w:eastAsia="Times New Roman" w:hAnsi="Ginto Copilot Variable" w:cs="Times New Roman"/>
          <w:color w:val="26221F"/>
          <w:sz w:val="23"/>
          <w:szCs w:val="23"/>
          <w:lang w:eastAsia="en-US"/>
        </w:rPr>
      </w:pPr>
      <w:r w:rsidRPr="00BA076C">
        <w:rPr>
          <w:rFonts w:ascii="Ginto Copilot Variable" w:eastAsia="Times New Roman" w:hAnsi="Ginto Copilot Variable" w:cs="Times New Roman"/>
          <w:color w:val="26221F"/>
          <w:spacing w:val="2"/>
          <w:sz w:val="23"/>
          <w:szCs w:val="23"/>
          <w:lang w:eastAsia="en-US"/>
        </w:rPr>
        <w:t xml:space="preserve">Logical thinking and </w:t>
      </w:r>
      <w:r w:rsidR="00171FB8">
        <w:rPr>
          <w:rFonts w:ascii="Ginto Copilot Variable" w:eastAsia="Times New Roman" w:hAnsi="Ginto Copilot Variable" w:cs="Times New Roman"/>
          <w:color w:val="26221F"/>
          <w:spacing w:val="2"/>
          <w:sz w:val="23"/>
          <w:szCs w:val="23"/>
          <w:lang w:eastAsia="en-US"/>
        </w:rPr>
        <w:t xml:space="preserve">problem solving; </w:t>
      </w:r>
      <w:r w:rsidRPr="00BA076C">
        <w:rPr>
          <w:rFonts w:ascii="Ginto Copilot Variable" w:eastAsia="Times New Roman" w:hAnsi="Ginto Copilot Variable" w:cs="Times New Roman"/>
          <w:color w:val="26221F"/>
          <w:spacing w:val="2"/>
          <w:sz w:val="23"/>
          <w:szCs w:val="23"/>
          <w:lang w:eastAsia="en-US"/>
        </w:rPr>
        <w:t>willingness to learn</w:t>
      </w:r>
    </w:p>
    <w:p w14:paraId="095F5BA3" w14:textId="77777777" w:rsidR="00BA076C" w:rsidRPr="00BA076C" w:rsidRDefault="00BA076C" w:rsidP="00BA076C">
      <w:pPr>
        <w:spacing w:before="60" w:after="90" w:line="240" w:lineRule="auto"/>
        <w:rPr>
          <w:rFonts w:ascii="Ginto Copilot Variable" w:eastAsia="Times New Roman" w:hAnsi="Ginto Copilot Variable" w:cs="Times New Roman"/>
          <w:color w:val="26221F"/>
          <w:sz w:val="27"/>
          <w:szCs w:val="27"/>
          <w:lang w:eastAsia="en-US"/>
        </w:rPr>
      </w:pPr>
      <w:r w:rsidRPr="00BA076C">
        <w:rPr>
          <w:rFonts w:ascii="Ginto Copilot Variable" w:eastAsia="Times New Roman" w:hAnsi="Ginto Copilot Variable" w:cs="Times New Roman"/>
          <w:color w:val="26221F"/>
          <w:spacing w:val="-2"/>
          <w:sz w:val="27"/>
          <w:szCs w:val="27"/>
          <w:lang w:eastAsia="en-US"/>
        </w:rPr>
        <w:t>Optional (Nice to Have, Not Mandatory)</w:t>
      </w:r>
    </w:p>
    <w:p w14:paraId="2A4B1FBC" w14:textId="77777777" w:rsidR="00BA076C" w:rsidRPr="00BA076C" w:rsidRDefault="00BA076C" w:rsidP="00EB0419">
      <w:pPr>
        <w:numPr>
          <w:ilvl w:val="0"/>
          <w:numId w:val="40"/>
        </w:numPr>
        <w:spacing w:before="60" w:after="150" w:line="240" w:lineRule="auto"/>
        <w:rPr>
          <w:rFonts w:ascii="Ginto Copilot Variable" w:eastAsia="Times New Roman" w:hAnsi="Ginto Copilot Variable" w:cs="Times New Roman"/>
          <w:color w:val="26221F"/>
          <w:sz w:val="23"/>
          <w:szCs w:val="23"/>
          <w:lang w:eastAsia="en-US"/>
        </w:rPr>
      </w:pPr>
      <w:r w:rsidRPr="00BA076C">
        <w:rPr>
          <w:rFonts w:ascii="Ginto Copilot Variable" w:eastAsia="Times New Roman" w:hAnsi="Ginto Copilot Variable" w:cs="Times New Roman"/>
          <w:color w:val="26221F"/>
          <w:spacing w:val="2"/>
          <w:sz w:val="23"/>
          <w:szCs w:val="23"/>
          <w:lang w:eastAsia="en-US"/>
        </w:rPr>
        <w:t>Basic Linux commands</w:t>
      </w:r>
    </w:p>
    <w:p w14:paraId="1F0D2685" w14:textId="77777777" w:rsidR="00BA076C" w:rsidRPr="00BA076C" w:rsidRDefault="00BA076C" w:rsidP="00EB0419">
      <w:pPr>
        <w:numPr>
          <w:ilvl w:val="0"/>
          <w:numId w:val="40"/>
        </w:numPr>
        <w:spacing w:after="150" w:line="240" w:lineRule="auto"/>
        <w:rPr>
          <w:rFonts w:ascii="Ginto Copilot Variable" w:eastAsia="Times New Roman" w:hAnsi="Ginto Copilot Variable" w:cs="Times New Roman"/>
          <w:color w:val="26221F"/>
          <w:sz w:val="23"/>
          <w:szCs w:val="23"/>
          <w:lang w:eastAsia="en-US"/>
        </w:rPr>
      </w:pPr>
      <w:r w:rsidRPr="00BA076C">
        <w:rPr>
          <w:rFonts w:ascii="Ginto Copilot Variable" w:eastAsia="Times New Roman" w:hAnsi="Ginto Copilot Variable" w:cs="Times New Roman"/>
          <w:color w:val="26221F"/>
          <w:spacing w:val="2"/>
          <w:sz w:val="23"/>
          <w:szCs w:val="23"/>
          <w:lang w:eastAsia="en-US"/>
        </w:rPr>
        <w:t>Basic Git usage</w:t>
      </w:r>
    </w:p>
    <w:p w14:paraId="5E39DB18" w14:textId="48568C96" w:rsidR="00BA076C" w:rsidRPr="00EB0419" w:rsidRDefault="00BA076C" w:rsidP="00EB0419">
      <w:pPr>
        <w:numPr>
          <w:ilvl w:val="0"/>
          <w:numId w:val="40"/>
        </w:numPr>
        <w:spacing w:after="210" w:line="240" w:lineRule="auto"/>
        <w:rPr>
          <w:rFonts w:ascii="Ginto Copilot Variable" w:eastAsia="Times New Roman" w:hAnsi="Ginto Copilot Variable" w:cs="Times New Roman"/>
          <w:color w:val="26221F"/>
          <w:sz w:val="23"/>
          <w:szCs w:val="23"/>
          <w:lang w:eastAsia="en-US"/>
        </w:rPr>
      </w:pPr>
      <w:r w:rsidRPr="00BA076C">
        <w:rPr>
          <w:rFonts w:ascii="Ginto Copilot Variable" w:eastAsia="Times New Roman" w:hAnsi="Ginto Copilot Variable" w:cs="Times New Roman"/>
          <w:color w:val="26221F"/>
          <w:spacing w:val="2"/>
          <w:sz w:val="23"/>
          <w:szCs w:val="23"/>
          <w:lang w:eastAsia="en-US"/>
        </w:rPr>
        <w:t>High</w:t>
      </w:r>
      <w:r w:rsidRPr="00BA076C">
        <w:rPr>
          <w:rFonts w:ascii="Ginto Copilot Variable" w:eastAsia="Times New Roman" w:hAnsi="Ginto Copilot Variable" w:cs="Times New Roman"/>
          <w:color w:val="26221F"/>
          <w:spacing w:val="2"/>
          <w:sz w:val="23"/>
          <w:szCs w:val="23"/>
          <w:lang w:eastAsia="en-US"/>
        </w:rPr>
        <w:noBreakHyphen/>
        <w:t>level understanding of cloud computing</w:t>
      </w:r>
    </w:p>
    <w:p w14:paraId="2AD73A92" w14:textId="77777777" w:rsidR="00EB0419" w:rsidRDefault="00EB0419" w:rsidP="00EB0419">
      <w:pPr>
        <w:pStyle w:val="p1"/>
      </w:pPr>
      <w:r>
        <w:rPr>
          <w:rStyle w:val="s1"/>
          <w:rFonts w:eastAsiaTheme="majorEastAsia"/>
        </w:rPr>
        <w:t>All essential skills — Linux, Git, Python basics, cloud fundamentals, and DevOps tools — are taught from scratch during the course.</w:t>
      </w:r>
    </w:p>
    <w:p w14:paraId="6E08E394" w14:textId="63E49758" w:rsidR="00447CD9" w:rsidRPr="00447CD9" w:rsidRDefault="00447CD9" w:rsidP="00447CD9">
      <w:pPr>
        <w:pStyle w:val="Heading1"/>
        <w:rPr>
          <w:rFonts w:eastAsia="Times New Roman"/>
          <w:lang w:eastAsia="en-US"/>
        </w:rPr>
      </w:pPr>
      <w:bookmarkStart w:id="5" w:name="_Toc219628937"/>
      <w:r w:rsidRPr="00447CD9">
        <w:rPr>
          <w:rFonts w:eastAsia="Times New Roman"/>
          <w:lang w:eastAsia="en-US"/>
        </w:rPr>
        <w:t>Who This Course Is For</w:t>
      </w:r>
      <w:bookmarkEnd w:id="5"/>
    </w:p>
    <w:p w14:paraId="660F84BF" w14:textId="77777777" w:rsidR="00447CD9" w:rsidRPr="00447CD9" w:rsidRDefault="00447CD9" w:rsidP="00447CD9">
      <w:pPr>
        <w:spacing w:after="180" w:line="240" w:lineRule="auto"/>
        <w:rPr>
          <w:rFonts w:ascii="Ginto Copilot Variable" w:eastAsia="Times New Roman" w:hAnsi="Ginto Copilot Variable" w:cs="Times New Roman"/>
          <w:color w:val="26221F"/>
          <w:sz w:val="23"/>
          <w:szCs w:val="23"/>
          <w:lang w:eastAsia="en-US"/>
        </w:rPr>
      </w:pPr>
      <w:r w:rsidRPr="00447CD9">
        <w:rPr>
          <w:rFonts w:ascii="Ginto Copilot Variable" w:eastAsia="Times New Roman" w:hAnsi="Ginto Copilot Variable" w:cs="Times New Roman"/>
          <w:color w:val="26221F"/>
          <w:spacing w:val="2"/>
          <w:sz w:val="23"/>
          <w:szCs w:val="23"/>
          <w:lang w:eastAsia="en-US"/>
        </w:rPr>
        <w:t>This program is designed for anyone who wants to build a strong, job</w:t>
      </w:r>
      <w:r w:rsidRPr="00447CD9">
        <w:rPr>
          <w:rFonts w:ascii="Ginto Copilot Variable" w:eastAsia="Times New Roman" w:hAnsi="Ginto Copilot Variable" w:cs="Times New Roman"/>
          <w:color w:val="26221F"/>
          <w:spacing w:val="2"/>
          <w:sz w:val="23"/>
          <w:szCs w:val="23"/>
          <w:lang w:eastAsia="en-US"/>
        </w:rPr>
        <w:noBreakHyphen/>
        <w:t>ready foundation in DevOps and cloud engineering — regardless of their starting point. It is especially ideal for:</w:t>
      </w:r>
    </w:p>
    <w:p w14:paraId="7C648773" w14:textId="77777777" w:rsidR="00447CD9" w:rsidRPr="00447CD9" w:rsidRDefault="00447CD9" w:rsidP="00447CD9">
      <w:pPr>
        <w:numPr>
          <w:ilvl w:val="0"/>
          <w:numId w:val="42"/>
        </w:numPr>
        <w:spacing w:before="60" w:after="150" w:line="240" w:lineRule="auto"/>
        <w:rPr>
          <w:rFonts w:ascii="Ginto Copilot Variable" w:eastAsia="Times New Roman" w:hAnsi="Ginto Copilot Variable" w:cs="Times New Roman"/>
          <w:color w:val="26221F"/>
          <w:sz w:val="23"/>
          <w:szCs w:val="23"/>
          <w:lang w:eastAsia="en-US"/>
        </w:rPr>
      </w:pPr>
      <w:r w:rsidRPr="00447CD9">
        <w:rPr>
          <w:rFonts w:ascii="Ginto Copilot Variable" w:eastAsia="Times New Roman" w:hAnsi="Ginto Copilot Variable" w:cs="Times New Roman"/>
          <w:color w:val="26221F"/>
          <w:spacing w:val="2"/>
          <w:sz w:val="23"/>
          <w:szCs w:val="23"/>
          <w:lang w:eastAsia="en-US"/>
        </w:rPr>
        <w:t>Fresh graduates who want to enter the IT industry with in</w:t>
      </w:r>
      <w:r w:rsidRPr="00447CD9">
        <w:rPr>
          <w:rFonts w:ascii="Ginto Copilot Variable" w:eastAsia="Times New Roman" w:hAnsi="Ginto Copilot Variable" w:cs="Times New Roman"/>
          <w:color w:val="26221F"/>
          <w:spacing w:val="2"/>
          <w:sz w:val="23"/>
          <w:szCs w:val="23"/>
          <w:lang w:eastAsia="en-US"/>
        </w:rPr>
        <w:noBreakHyphen/>
        <w:t>demand, practical skills</w:t>
      </w:r>
    </w:p>
    <w:p w14:paraId="37AD2E7B" w14:textId="77777777" w:rsidR="00447CD9" w:rsidRPr="00447CD9" w:rsidRDefault="00447CD9" w:rsidP="00447CD9">
      <w:pPr>
        <w:numPr>
          <w:ilvl w:val="0"/>
          <w:numId w:val="42"/>
        </w:numPr>
        <w:spacing w:after="150" w:line="240" w:lineRule="auto"/>
        <w:rPr>
          <w:rFonts w:ascii="Ginto Copilot Variable" w:eastAsia="Times New Roman" w:hAnsi="Ginto Copilot Variable" w:cs="Times New Roman"/>
          <w:color w:val="26221F"/>
          <w:sz w:val="23"/>
          <w:szCs w:val="23"/>
          <w:lang w:eastAsia="en-US"/>
        </w:rPr>
      </w:pPr>
      <w:r w:rsidRPr="00447CD9">
        <w:rPr>
          <w:rFonts w:ascii="Ginto Copilot Variable" w:eastAsia="Times New Roman" w:hAnsi="Ginto Copilot Variable" w:cs="Times New Roman"/>
          <w:color w:val="26221F"/>
          <w:spacing w:val="2"/>
          <w:sz w:val="23"/>
          <w:szCs w:val="23"/>
          <w:lang w:eastAsia="en-US"/>
        </w:rPr>
        <w:t>Career</w:t>
      </w:r>
      <w:r w:rsidRPr="00447CD9">
        <w:rPr>
          <w:rFonts w:ascii="Ginto Copilot Variable" w:eastAsia="Times New Roman" w:hAnsi="Ginto Copilot Variable" w:cs="Times New Roman"/>
          <w:color w:val="26221F"/>
          <w:spacing w:val="2"/>
          <w:sz w:val="23"/>
          <w:szCs w:val="23"/>
          <w:lang w:eastAsia="en-US"/>
        </w:rPr>
        <w:noBreakHyphen/>
        <w:t>switchers from non</w:t>
      </w:r>
      <w:r w:rsidRPr="00447CD9">
        <w:rPr>
          <w:rFonts w:ascii="Ginto Copilot Variable" w:eastAsia="Times New Roman" w:hAnsi="Ginto Copilot Variable" w:cs="Times New Roman"/>
          <w:color w:val="26221F"/>
          <w:spacing w:val="2"/>
          <w:sz w:val="23"/>
          <w:szCs w:val="23"/>
          <w:lang w:eastAsia="en-US"/>
        </w:rPr>
        <w:noBreakHyphen/>
        <w:t>IT or unrelated domains looking to transition into DevOps</w:t>
      </w:r>
    </w:p>
    <w:p w14:paraId="09DCE726" w14:textId="77777777" w:rsidR="00447CD9" w:rsidRPr="00447CD9" w:rsidRDefault="00447CD9" w:rsidP="00447CD9">
      <w:pPr>
        <w:numPr>
          <w:ilvl w:val="0"/>
          <w:numId w:val="42"/>
        </w:numPr>
        <w:spacing w:after="150" w:line="240" w:lineRule="auto"/>
        <w:rPr>
          <w:rFonts w:ascii="Ginto Copilot Variable" w:eastAsia="Times New Roman" w:hAnsi="Ginto Copilot Variable" w:cs="Times New Roman"/>
          <w:color w:val="26221F"/>
          <w:sz w:val="23"/>
          <w:szCs w:val="23"/>
          <w:lang w:eastAsia="en-US"/>
        </w:rPr>
      </w:pPr>
      <w:r w:rsidRPr="00447CD9">
        <w:rPr>
          <w:rFonts w:ascii="Ginto Copilot Variable" w:eastAsia="Times New Roman" w:hAnsi="Ginto Copilot Variable" w:cs="Times New Roman"/>
          <w:color w:val="26221F"/>
          <w:spacing w:val="2"/>
          <w:sz w:val="23"/>
          <w:szCs w:val="23"/>
          <w:lang w:eastAsia="en-US"/>
        </w:rPr>
        <w:t>Software testers, support engineers, and system administrators aiming to move into cloud or DevOps roles</w:t>
      </w:r>
    </w:p>
    <w:p w14:paraId="7A9C54B3" w14:textId="77777777" w:rsidR="00447CD9" w:rsidRPr="00447CD9" w:rsidRDefault="00447CD9" w:rsidP="00447CD9">
      <w:pPr>
        <w:numPr>
          <w:ilvl w:val="0"/>
          <w:numId w:val="42"/>
        </w:numPr>
        <w:spacing w:after="150" w:line="240" w:lineRule="auto"/>
        <w:rPr>
          <w:rFonts w:ascii="Ginto Copilot Variable" w:eastAsia="Times New Roman" w:hAnsi="Ginto Copilot Variable" w:cs="Times New Roman"/>
          <w:color w:val="26221F"/>
          <w:sz w:val="23"/>
          <w:szCs w:val="23"/>
          <w:lang w:eastAsia="en-US"/>
        </w:rPr>
      </w:pPr>
      <w:r w:rsidRPr="00447CD9">
        <w:rPr>
          <w:rFonts w:ascii="Ginto Copilot Variable" w:eastAsia="Times New Roman" w:hAnsi="Ginto Copilot Variable" w:cs="Times New Roman"/>
          <w:color w:val="26221F"/>
          <w:spacing w:val="2"/>
          <w:sz w:val="23"/>
          <w:szCs w:val="23"/>
          <w:lang w:eastAsia="en-US"/>
        </w:rPr>
        <w:t>Developers who want to understand CI/CD, automation, and cloud</w:t>
      </w:r>
      <w:r w:rsidRPr="00447CD9">
        <w:rPr>
          <w:rFonts w:ascii="Ginto Copilot Variable" w:eastAsia="Times New Roman" w:hAnsi="Ginto Copilot Variable" w:cs="Times New Roman"/>
          <w:color w:val="26221F"/>
          <w:spacing w:val="2"/>
          <w:sz w:val="23"/>
          <w:szCs w:val="23"/>
          <w:lang w:eastAsia="en-US"/>
        </w:rPr>
        <w:noBreakHyphen/>
        <w:t>native workflows</w:t>
      </w:r>
    </w:p>
    <w:p w14:paraId="5A6A4432" w14:textId="77777777" w:rsidR="00447CD9" w:rsidRPr="00447CD9" w:rsidRDefault="00447CD9" w:rsidP="00447CD9">
      <w:pPr>
        <w:numPr>
          <w:ilvl w:val="0"/>
          <w:numId w:val="42"/>
        </w:numPr>
        <w:spacing w:after="150" w:line="240" w:lineRule="auto"/>
        <w:rPr>
          <w:rFonts w:ascii="Ginto Copilot Variable" w:eastAsia="Times New Roman" w:hAnsi="Ginto Copilot Variable" w:cs="Times New Roman"/>
          <w:color w:val="26221F"/>
          <w:sz w:val="23"/>
          <w:szCs w:val="23"/>
          <w:lang w:eastAsia="en-US"/>
        </w:rPr>
      </w:pPr>
      <w:r w:rsidRPr="00447CD9">
        <w:rPr>
          <w:rFonts w:ascii="Ginto Copilot Variable" w:eastAsia="Times New Roman" w:hAnsi="Ginto Copilot Variable" w:cs="Times New Roman"/>
          <w:color w:val="26221F"/>
          <w:spacing w:val="2"/>
          <w:sz w:val="23"/>
          <w:szCs w:val="23"/>
          <w:lang w:eastAsia="en-US"/>
        </w:rPr>
        <w:t>IT professionals seeking to upgrade their skills with modern DevOps tools and multi</w:t>
      </w:r>
      <w:r w:rsidRPr="00447CD9">
        <w:rPr>
          <w:rFonts w:ascii="Ginto Copilot Variable" w:eastAsia="Times New Roman" w:hAnsi="Ginto Copilot Variable" w:cs="Times New Roman"/>
          <w:color w:val="26221F"/>
          <w:spacing w:val="2"/>
          <w:sz w:val="23"/>
          <w:szCs w:val="23"/>
          <w:lang w:eastAsia="en-US"/>
        </w:rPr>
        <w:noBreakHyphen/>
        <w:t>cloud knowledge</w:t>
      </w:r>
    </w:p>
    <w:p w14:paraId="39C72508" w14:textId="77777777" w:rsidR="00447CD9" w:rsidRPr="00447CD9" w:rsidRDefault="00447CD9" w:rsidP="00447CD9">
      <w:pPr>
        <w:numPr>
          <w:ilvl w:val="0"/>
          <w:numId w:val="42"/>
        </w:numPr>
        <w:spacing w:after="210" w:line="240" w:lineRule="auto"/>
        <w:rPr>
          <w:rFonts w:ascii="Ginto Copilot Variable" w:eastAsia="Times New Roman" w:hAnsi="Ginto Copilot Variable" w:cs="Times New Roman"/>
          <w:color w:val="26221F"/>
          <w:sz w:val="23"/>
          <w:szCs w:val="23"/>
          <w:lang w:eastAsia="en-US"/>
        </w:rPr>
      </w:pPr>
      <w:r w:rsidRPr="00447CD9">
        <w:rPr>
          <w:rFonts w:ascii="Ginto Copilot Variable" w:eastAsia="Times New Roman" w:hAnsi="Ginto Copilot Variable" w:cs="Times New Roman"/>
          <w:color w:val="26221F"/>
          <w:spacing w:val="2"/>
          <w:sz w:val="23"/>
          <w:szCs w:val="23"/>
          <w:lang w:eastAsia="en-US"/>
        </w:rPr>
        <w:t>Anyone who wants a structured, guided path to becoming a DevOps Engineer, Cloud Engineer, or SRE</w:t>
      </w:r>
    </w:p>
    <w:p w14:paraId="27E468D8" w14:textId="5420DE50" w:rsidR="00447CD9" w:rsidRPr="00447CD9" w:rsidRDefault="003E1EF3" w:rsidP="00447CD9">
      <w:pPr>
        <w:spacing w:after="180" w:line="240" w:lineRule="auto"/>
        <w:rPr>
          <w:rFonts w:ascii="Ginto Copilot Variable" w:eastAsia="Times New Roman" w:hAnsi="Ginto Copilot Variable" w:cs="Times New Roman"/>
          <w:color w:val="26221F"/>
          <w:sz w:val="23"/>
          <w:szCs w:val="23"/>
          <w:lang w:eastAsia="en-US"/>
        </w:rPr>
      </w:pPr>
      <w:r>
        <w:rPr>
          <w:rFonts w:ascii="Ginto Copilot Variable" w:eastAsia="Times New Roman" w:hAnsi="Ginto Copilot Variable" w:cs="Times New Roman"/>
          <w:color w:val="26221F"/>
          <w:spacing w:val="2"/>
          <w:sz w:val="23"/>
          <w:szCs w:val="23"/>
          <w:lang w:eastAsia="en-US"/>
        </w:rPr>
        <w:lastRenderedPageBreak/>
        <w:t xml:space="preserve"> </w:t>
      </w:r>
      <w:r w:rsidR="00447CD9" w:rsidRPr="00447CD9">
        <w:rPr>
          <w:rFonts w:ascii="Ginto Copilot Variable" w:eastAsia="Times New Roman" w:hAnsi="Ginto Copilot Variable" w:cs="Times New Roman"/>
          <w:color w:val="26221F"/>
          <w:spacing w:val="2"/>
          <w:sz w:val="23"/>
          <w:szCs w:val="23"/>
          <w:lang w:eastAsia="en-US"/>
        </w:rPr>
        <w:t>Whether you are starting from scratch or looking to strengthen your existing skills, this course provides a clear, confidence</w:t>
      </w:r>
      <w:r w:rsidR="00447CD9" w:rsidRPr="00447CD9">
        <w:rPr>
          <w:rFonts w:ascii="Ginto Copilot Variable" w:eastAsia="Times New Roman" w:hAnsi="Ginto Copilot Variable" w:cs="Times New Roman"/>
          <w:color w:val="26221F"/>
          <w:spacing w:val="2"/>
          <w:sz w:val="23"/>
          <w:szCs w:val="23"/>
          <w:lang w:eastAsia="en-US"/>
        </w:rPr>
        <w:noBreakHyphen/>
        <w:t>building roadmap to help you grow into a capable, industry</w:t>
      </w:r>
      <w:r w:rsidR="00447CD9" w:rsidRPr="00447CD9">
        <w:rPr>
          <w:rFonts w:ascii="Ginto Copilot Variable" w:eastAsia="Times New Roman" w:hAnsi="Ginto Copilot Variable" w:cs="Times New Roman"/>
          <w:color w:val="26221F"/>
          <w:spacing w:val="2"/>
          <w:sz w:val="23"/>
          <w:szCs w:val="23"/>
          <w:lang w:eastAsia="en-US"/>
        </w:rPr>
        <w:noBreakHyphen/>
        <w:t>ready DevOps professional.</w:t>
      </w:r>
    </w:p>
    <w:p w14:paraId="462F7453" w14:textId="77777777" w:rsidR="00447CD9" w:rsidRDefault="00447CD9" w:rsidP="00E35D9F">
      <w:pPr>
        <w:pStyle w:val="Heading1"/>
      </w:pPr>
    </w:p>
    <w:p w14:paraId="0FA84C8B" w14:textId="4D227137" w:rsidR="0006531F" w:rsidRDefault="0006531F" w:rsidP="00E35D9F">
      <w:pPr>
        <w:pStyle w:val="Heading1"/>
      </w:pPr>
      <w:bookmarkStart w:id="6" w:name="_Toc219628938"/>
      <w:r>
        <w:t xml:space="preserve">Tools </w:t>
      </w:r>
      <w:r w:rsidR="00CD485D">
        <w:t>You will use</w:t>
      </w:r>
      <w:bookmarkEnd w:id="6"/>
    </w:p>
    <w:p w14:paraId="69A77FD6" w14:textId="77777777" w:rsidR="002202E0" w:rsidRPr="002202E0" w:rsidRDefault="002202E0" w:rsidP="002202E0">
      <w:pPr>
        <w:pStyle w:val="p1"/>
      </w:pPr>
      <w:r>
        <w:tab/>
      </w:r>
      <w:r w:rsidRPr="002202E0">
        <w:rPr>
          <w:spacing w:val="2"/>
        </w:rPr>
        <w:t>Throughout this program, you will work hands</w:t>
      </w:r>
      <w:r w:rsidRPr="002202E0">
        <w:rPr>
          <w:spacing w:val="2"/>
        </w:rPr>
        <w:noBreakHyphen/>
        <w:t>on with the most widely used DevOps, Cloud, and Automation tools in the industry. These tools form the backbone of modern infrastructure, CI/CD pipelines, cloud deployments, and container</w:t>
      </w:r>
      <w:r w:rsidRPr="002202E0">
        <w:rPr>
          <w:spacing w:val="2"/>
        </w:rPr>
        <w:noBreakHyphen/>
        <w:t>oriented workflows.</w:t>
      </w:r>
    </w:p>
    <w:p w14:paraId="59E01626" w14:textId="77777777" w:rsidR="002202E0" w:rsidRPr="002202E0" w:rsidRDefault="002202E0" w:rsidP="002202E0">
      <w:pPr>
        <w:spacing w:before="60" w:after="90" w:line="240" w:lineRule="auto"/>
        <w:rPr>
          <w:rFonts w:ascii="Ginto Copilot Variable" w:eastAsia="Times New Roman" w:hAnsi="Ginto Copilot Variable" w:cs="Times New Roman"/>
          <w:color w:val="26221F"/>
          <w:sz w:val="27"/>
          <w:szCs w:val="27"/>
          <w:lang w:eastAsia="en-US"/>
        </w:rPr>
      </w:pPr>
      <w:r w:rsidRPr="002202E0">
        <w:rPr>
          <w:rFonts w:ascii="Ginto Copilot Variable" w:eastAsia="Times New Roman" w:hAnsi="Ginto Copilot Variable" w:cs="Times New Roman"/>
          <w:color w:val="26221F"/>
          <w:spacing w:val="-2"/>
          <w:sz w:val="27"/>
          <w:szCs w:val="27"/>
          <w:lang w:eastAsia="en-US"/>
        </w:rPr>
        <w:t>Cloud Platforms</w:t>
      </w:r>
    </w:p>
    <w:p w14:paraId="04BE8EBE" w14:textId="77777777" w:rsidR="002202E0" w:rsidRPr="002202E0" w:rsidRDefault="002202E0" w:rsidP="002202E0">
      <w:pPr>
        <w:numPr>
          <w:ilvl w:val="0"/>
          <w:numId w:val="43"/>
        </w:numPr>
        <w:spacing w:before="60" w:after="15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Amazon Web Services (AWS)</w:t>
      </w:r>
    </w:p>
    <w:p w14:paraId="1D76C7D2" w14:textId="77777777" w:rsidR="002202E0" w:rsidRPr="002202E0" w:rsidRDefault="002202E0" w:rsidP="002202E0">
      <w:pPr>
        <w:numPr>
          <w:ilvl w:val="0"/>
          <w:numId w:val="43"/>
        </w:numPr>
        <w:spacing w:after="15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Microsoft Azure</w:t>
      </w:r>
    </w:p>
    <w:p w14:paraId="70DC90FD" w14:textId="77777777" w:rsidR="002202E0" w:rsidRPr="002202E0" w:rsidRDefault="002202E0" w:rsidP="002202E0">
      <w:pPr>
        <w:numPr>
          <w:ilvl w:val="0"/>
          <w:numId w:val="43"/>
        </w:numPr>
        <w:spacing w:after="21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Google Cloud Platform (GCP)</w:t>
      </w:r>
    </w:p>
    <w:p w14:paraId="58B3219C" w14:textId="77777777" w:rsidR="002202E0" w:rsidRPr="002202E0" w:rsidRDefault="002202E0" w:rsidP="002202E0">
      <w:pPr>
        <w:spacing w:before="60" w:after="90" w:line="240" w:lineRule="auto"/>
        <w:rPr>
          <w:rFonts w:ascii="Ginto Copilot Variable" w:eastAsia="Times New Roman" w:hAnsi="Ginto Copilot Variable" w:cs="Times New Roman"/>
          <w:color w:val="26221F"/>
          <w:sz w:val="27"/>
          <w:szCs w:val="27"/>
          <w:lang w:eastAsia="en-US"/>
        </w:rPr>
      </w:pPr>
      <w:r w:rsidRPr="002202E0">
        <w:rPr>
          <w:rFonts w:ascii="Ginto Copilot Variable" w:eastAsia="Times New Roman" w:hAnsi="Ginto Copilot Variable" w:cs="Times New Roman"/>
          <w:color w:val="26221F"/>
          <w:spacing w:val="-2"/>
          <w:sz w:val="27"/>
          <w:szCs w:val="27"/>
          <w:lang w:eastAsia="en-US"/>
        </w:rPr>
        <w:t>Version Control &amp; Collaboration</w:t>
      </w:r>
    </w:p>
    <w:p w14:paraId="6B1D467F" w14:textId="77777777" w:rsidR="002202E0" w:rsidRPr="002202E0" w:rsidRDefault="002202E0" w:rsidP="002202E0">
      <w:pPr>
        <w:numPr>
          <w:ilvl w:val="0"/>
          <w:numId w:val="44"/>
        </w:numPr>
        <w:spacing w:before="60" w:after="15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Git</w:t>
      </w:r>
    </w:p>
    <w:p w14:paraId="5D265465" w14:textId="77777777" w:rsidR="002202E0" w:rsidRPr="002202E0" w:rsidRDefault="002202E0" w:rsidP="002202E0">
      <w:pPr>
        <w:numPr>
          <w:ilvl w:val="0"/>
          <w:numId w:val="44"/>
        </w:numPr>
        <w:spacing w:after="15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GitHub</w:t>
      </w:r>
    </w:p>
    <w:p w14:paraId="228093DD" w14:textId="77777777" w:rsidR="002202E0" w:rsidRPr="002202E0" w:rsidRDefault="002202E0" w:rsidP="002202E0">
      <w:pPr>
        <w:numPr>
          <w:ilvl w:val="0"/>
          <w:numId w:val="44"/>
        </w:numPr>
        <w:spacing w:after="21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GitLab</w:t>
      </w:r>
    </w:p>
    <w:p w14:paraId="39B551B6" w14:textId="77777777" w:rsidR="002202E0" w:rsidRPr="002202E0" w:rsidRDefault="002202E0" w:rsidP="002202E0">
      <w:pPr>
        <w:spacing w:before="60" w:after="90" w:line="240" w:lineRule="auto"/>
        <w:rPr>
          <w:rFonts w:ascii="Ginto Copilot Variable" w:eastAsia="Times New Roman" w:hAnsi="Ginto Copilot Variable" w:cs="Times New Roman"/>
          <w:color w:val="26221F"/>
          <w:sz w:val="27"/>
          <w:szCs w:val="27"/>
          <w:lang w:eastAsia="en-US"/>
        </w:rPr>
      </w:pPr>
      <w:r w:rsidRPr="002202E0">
        <w:rPr>
          <w:rFonts w:ascii="Ginto Copilot Variable" w:eastAsia="Times New Roman" w:hAnsi="Ginto Copilot Variable" w:cs="Times New Roman"/>
          <w:color w:val="26221F"/>
          <w:spacing w:val="-2"/>
          <w:sz w:val="27"/>
          <w:szCs w:val="27"/>
          <w:lang w:eastAsia="en-US"/>
        </w:rPr>
        <w:t>Build &amp; CI/CD</w:t>
      </w:r>
    </w:p>
    <w:p w14:paraId="7C0C9771" w14:textId="77777777" w:rsidR="002202E0" w:rsidRPr="002202E0" w:rsidRDefault="002202E0" w:rsidP="002202E0">
      <w:pPr>
        <w:numPr>
          <w:ilvl w:val="0"/>
          <w:numId w:val="45"/>
        </w:numPr>
        <w:spacing w:before="60" w:after="15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Maven</w:t>
      </w:r>
    </w:p>
    <w:p w14:paraId="0A1AD293" w14:textId="77777777" w:rsidR="002202E0" w:rsidRPr="002202E0" w:rsidRDefault="002202E0" w:rsidP="002202E0">
      <w:pPr>
        <w:numPr>
          <w:ilvl w:val="0"/>
          <w:numId w:val="45"/>
        </w:numPr>
        <w:spacing w:after="15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Jenkins</w:t>
      </w:r>
    </w:p>
    <w:p w14:paraId="420D02EE" w14:textId="77777777" w:rsidR="002202E0" w:rsidRPr="002202E0" w:rsidRDefault="002202E0" w:rsidP="002202E0">
      <w:pPr>
        <w:numPr>
          <w:ilvl w:val="0"/>
          <w:numId w:val="45"/>
        </w:numPr>
        <w:spacing w:after="15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GitHub Actions</w:t>
      </w:r>
    </w:p>
    <w:p w14:paraId="083640C7" w14:textId="77777777" w:rsidR="002202E0" w:rsidRPr="00564524" w:rsidRDefault="002202E0" w:rsidP="002202E0">
      <w:pPr>
        <w:numPr>
          <w:ilvl w:val="0"/>
          <w:numId w:val="45"/>
        </w:numPr>
        <w:spacing w:after="21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GitLab CI/CD</w:t>
      </w:r>
    </w:p>
    <w:p w14:paraId="774EA810" w14:textId="3D01CA71" w:rsidR="00564524" w:rsidRPr="00A3006B" w:rsidRDefault="00A3006B" w:rsidP="002202E0">
      <w:pPr>
        <w:numPr>
          <w:ilvl w:val="0"/>
          <w:numId w:val="45"/>
        </w:numPr>
        <w:spacing w:after="210" w:line="240" w:lineRule="auto"/>
        <w:rPr>
          <w:rFonts w:ascii="Ginto Copilot Variable" w:eastAsia="Times New Roman" w:hAnsi="Ginto Copilot Variable" w:cs="Times New Roman"/>
          <w:color w:val="26221F"/>
          <w:sz w:val="23"/>
          <w:szCs w:val="23"/>
          <w:lang w:eastAsia="en-US"/>
        </w:rPr>
      </w:pPr>
      <w:r>
        <w:rPr>
          <w:rFonts w:ascii="Ginto Copilot Variable" w:eastAsia="Times New Roman" w:hAnsi="Ginto Copilot Variable" w:cs="Times New Roman"/>
          <w:color w:val="26221F"/>
          <w:spacing w:val="2"/>
          <w:sz w:val="23"/>
          <w:szCs w:val="23"/>
          <w:lang w:eastAsia="en-US"/>
        </w:rPr>
        <w:t>SonaType Nexus</w:t>
      </w:r>
    </w:p>
    <w:p w14:paraId="2931ADB5" w14:textId="303187E9" w:rsidR="00A3006B" w:rsidRPr="00A3006B" w:rsidRDefault="00A3006B" w:rsidP="00A3006B">
      <w:pPr>
        <w:numPr>
          <w:ilvl w:val="0"/>
          <w:numId w:val="45"/>
        </w:numPr>
        <w:spacing w:after="210" w:line="240" w:lineRule="auto"/>
        <w:rPr>
          <w:rFonts w:ascii="Ginto Copilot Variable" w:eastAsia="Times New Roman" w:hAnsi="Ginto Copilot Variable" w:cs="Times New Roman"/>
          <w:color w:val="26221F"/>
          <w:sz w:val="23"/>
          <w:szCs w:val="23"/>
          <w:lang w:eastAsia="en-US"/>
        </w:rPr>
      </w:pPr>
      <w:r>
        <w:rPr>
          <w:rFonts w:ascii="Ginto Copilot Variable" w:eastAsia="Times New Roman" w:hAnsi="Ginto Copilot Variable" w:cs="Times New Roman"/>
          <w:color w:val="26221F"/>
          <w:spacing w:val="2"/>
          <w:sz w:val="23"/>
          <w:szCs w:val="23"/>
          <w:lang w:eastAsia="en-US"/>
        </w:rPr>
        <w:t>SonarQube</w:t>
      </w:r>
    </w:p>
    <w:p w14:paraId="245FBD61" w14:textId="77777777" w:rsidR="002202E0" w:rsidRPr="002202E0" w:rsidRDefault="002202E0" w:rsidP="002202E0">
      <w:pPr>
        <w:spacing w:before="60" w:after="90" w:line="240" w:lineRule="auto"/>
        <w:rPr>
          <w:rFonts w:ascii="Ginto Copilot Variable" w:eastAsia="Times New Roman" w:hAnsi="Ginto Copilot Variable" w:cs="Times New Roman"/>
          <w:color w:val="26221F"/>
          <w:sz w:val="27"/>
          <w:szCs w:val="27"/>
          <w:lang w:eastAsia="en-US"/>
        </w:rPr>
      </w:pPr>
      <w:r w:rsidRPr="002202E0">
        <w:rPr>
          <w:rFonts w:ascii="Ginto Copilot Variable" w:eastAsia="Times New Roman" w:hAnsi="Ginto Copilot Variable" w:cs="Times New Roman"/>
          <w:color w:val="26221F"/>
          <w:spacing w:val="-2"/>
          <w:sz w:val="27"/>
          <w:szCs w:val="27"/>
          <w:lang w:eastAsia="en-US"/>
        </w:rPr>
        <w:t>Infrastructure as Code</w:t>
      </w:r>
    </w:p>
    <w:p w14:paraId="07F0F6BA" w14:textId="77777777" w:rsidR="002202E0" w:rsidRPr="002202E0" w:rsidRDefault="002202E0" w:rsidP="002202E0">
      <w:pPr>
        <w:numPr>
          <w:ilvl w:val="0"/>
          <w:numId w:val="46"/>
        </w:numPr>
        <w:spacing w:before="60" w:after="21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lastRenderedPageBreak/>
        <w:t>Terraform</w:t>
      </w:r>
    </w:p>
    <w:p w14:paraId="4235F1CC" w14:textId="77777777" w:rsidR="002202E0" w:rsidRPr="002202E0" w:rsidRDefault="002202E0" w:rsidP="002202E0">
      <w:pPr>
        <w:spacing w:before="60" w:after="90" w:line="240" w:lineRule="auto"/>
        <w:rPr>
          <w:rFonts w:ascii="Ginto Copilot Variable" w:eastAsia="Times New Roman" w:hAnsi="Ginto Copilot Variable" w:cs="Times New Roman"/>
          <w:color w:val="26221F"/>
          <w:sz w:val="27"/>
          <w:szCs w:val="27"/>
          <w:lang w:eastAsia="en-US"/>
        </w:rPr>
      </w:pPr>
      <w:r w:rsidRPr="002202E0">
        <w:rPr>
          <w:rFonts w:ascii="Ginto Copilot Variable" w:eastAsia="Times New Roman" w:hAnsi="Ginto Copilot Variable" w:cs="Times New Roman"/>
          <w:color w:val="26221F"/>
          <w:spacing w:val="-2"/>
          <w:sz w:val="27"/>
          <w:szCs w:val="27"/>
          <w:lang w:eastAsia="en-US"/>
        </w:rPr>
        <w:t>Configuration Management</w:t>
      </w:r>
    </w:p>
    <w:p w14:paraId="2A89E9BD" w14:textId="77777777" w:rsidR="002202E0" w:rsidRPr="002202E0" w:rsidRDefault="002202E0" w:rsidP="002202E0">
      <w:pPr>
        <w:numPr>
          <w:ilvl w:val="0"/>
          <w:numId w:val="47"/>
        </w:numPr>
        <w:spacing w:before="60" w:after="21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Ansible</w:t>
      </w:r>
    </w:p>
    <w:p w14:paraId="07D8CE35" w14:textId="77777777" w:rsidR="002202E0" w:rsidRPr="002202E0" w:rsidRDefault="002202E0" w:rsidP="002202E0">
      <w:pPr>
        <w:spacing w:before="60" w:after="90" w:line="240" w:lineRule="auto"/>
        <w:rPr>
          <w:rFonts w:ascii="Ginto Copilot Variable" w:eastAsia="Times New Roman" w:hAnsi="Ginto Copilot Variable" w:cs="Times New Roman"/>
          <w:color w:val="26221F"/>
          <w:sz w:val="27"/>
          <w:szCs w:val="27"/>
          <w:lang w:eastAsia="en-US"/>
        </w:rPr>
      </w:pPr>
      <w:r w:rsidRPr="002202E0">
        <w:rPr>
          <w:rFonts w:ascii="Ginto Copilot Variable" w:eastAsia="Times New Roman" w:hAnsi="Ginto Copilot Variable" w:cs="Times New Roman"/>
          <w:color w:val="26221F"/>
          <w:spacing w:val="-2"/>
          <w:sz w:val="27"/>
          <w:szCs w:val="27"/>
          <w:lang w:eastAsia="en-US"/>
        </w:rPr>
        <w:t>Containers &amp; Orchestration</w:t>
      </w:r>
    </w:p>
    <w:p w14:paraId="236B72DD" w14:textId="77777777" w:rsidR="002202E0" w:rsidRPr="002202E0" w:rsidRDefault="002202E0" w:rsidP="002202E0">
      <w:pPr>
        <w:numPr>
          <w:ilvl w:val="0"/>
          <w:numId w:val="48"/>
        </w:numPr>
        <w:spacing w:before="60" w:after="15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Docker</w:t>
      </w:r>
    </w:p>
    <w:p w14:paraId="6C22572F" w14:textId="77777777" w:rsidR="002202E0" w:rsidRPr="002202E0" w:rsidRDefault="002202E0" w:rsidP="002202E0">
      <w:pPr>
        <w:numPr>
          <w:ilvl w:val="0"/>
          <w:numId w:val="48"/>
        </w:numPr>
        <w:spacing w:after="15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Docker Compose</w:t>
      </w:r>
    </w:p>
    <w:p w14:paraId="7C778A2D" w14:textId="77777777" w:rsidR="002202E0" w:rsidRPr="002202E0" w:rsidRDefault="002202E0" w:rsidP="002202E0">
      <w:pPr>
        <w:numPr>
          <w:ilvl w:val="0"/>
          <w:numId w:val="48"/>
        </w:numPr>
        <w:spacing w:after="15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Kubernetes</w:t>
      </w:r>
    </w:p>
    <w:p w14:paraId="10FCD3F7" w14:textId="77777777" w:rsidR="002202E0" w:rsidRPr="002202E0" w:rsidRDefault="002202E0" w:rsidP="002202E0">
      <w:pPr>
        <w:numPr>
          <w:ilvl w:val="0"/>
          <w:numId w:val="48"/>
        </w:numPr>
        <w:spacing w:after="15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Helm</w:t>
      </w:r>
    </w:p>
    <w:p w14:paraId="4E5C68B2" w14:textId="77777777" w:rsidR="002202E0" w:rsidRPr="002202E0" w:rsidRDefault="002202E0" w:rsidP="002202E0">
      <w:pPr>
        <w:numPr>
          <w:ilvl w:val="0"/>
          <w:numId w:val="48"/>
        </w:numPr>
        <w:spacing w:after="21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ArgoCD (GitOps)</w:t>
      </w:r>
    </w:p>
    <w:p w14:paraId="4A2956D2" w14:textId="77777777" w:rsidR="002202E0" w:rsidRPr="002202E0" w:rsidRDefault="002202E0" w:rsidP="002202E0">
      <w:pPr>
        <w:spacing w:before="60" w:after="90" w:line="240" w:lineRule="auto"/>
        <w:rPr>
          <w:rFonts w:ascii="Ginto Copilot Variable" w:eastAsia="Times New Roman" w:hAnsi="Ginto Copilot Variable" w:cs="Times New Roman"/>
          <w:color w:val="26221F"/>
          <w:sz w:val="27"/>
          <w:szCs w:val="27"/>
          <w:lang w:eastAsia="en-US"/>
        </w:rPr>
      </w:pPr>
      <w:r w:rsidRPr="002202E0">
        <w:rPr>
          <w:rFonts w:ascii="Ginto Copilot Variable" w:eastAsia="Times New Roman" w:hAnsi="Ginto Copilot Variable" w:cs="Times New Roman"/>
          <w:color w:val="26221F"/>
          <w:spacing w:val="-2"/>
          <w:sz w:val="27"/>
          <w:szCs w:val="27"/>
          <w:lang w:eastAsia="en-US"/>
        </w:rPr>
        <w:t>Monitoring &amp; Observability</w:t>
      </w:r>
    </w:p>
    <w:p w14:paraId="2EF48E2E" w14:textId="77777777" w:rsidR="002202E0" w:rsidRPr="002202E0" w:rsidRDefault="002202E0" w:rsidP="002202E0">
      <w:pPr>
        <w:numPr>
          <w:ilvl w:val="0"/>
          <w:numId w:val="49"/>
        </w:numPr>
        <w:spacing w:before="60" w:after="15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Prometheus</w:t>
      </w:r>
    </w:p>
    <w:p w14:paraId="76FF5705" w14:textId="77777777" w:rsidR="002202E0" w:rsidRPr="002202E0" w:rsidRDefault="002202E0" w:rsidP="002202E0">
      <w:pPr>
        <w:numPr>
          <w:ilvl w:val="0"/>
          <w:numId w:val="49"/>
        </w:numPr>
        <w:spacing w:after="15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Grafana</w:t>
      </w:r>
    </w:p>
    <w:p w14:paraId="3CBA52A1" w14:textId="77777777" w:rsidR="002202E0" w:rsidRPr="002202E0" w:rsidRDefault="002202E0" w:rsidP="002202E0">
      <w:pPr>
        <w:numPr>
          <w:ilvl w:val="0"/>
          <w:numId w:val="49"/>
        </w:numPr>
        <w:spacing w:after="21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Loki</w:t>
      </w:r>
    </w:p>
    <w:p w14:paraId="5300AF0C" w14:textId="77777777" w:rsidR="002202E0" w:rsidRPr="002202E0" w:rsidRDefault="002202E0" w:rsidP="002202E0">
      <w:pPr>
        <w:spacing w:before="60" w:after="90" w:line="240" w:lineRule="auto"/>
        <w:rPr>
          <w:rFonts w:ascii="Ginto Copilot Variable" w:eastAsia="Times New Roman" w:hAnsi="Ginto Copilot Variable" w:cs="Times New Roman"/>
          <w:color w:val="26221F"/>
          <w:sz w:val="27"/>
          <w:szCs w:val="27"/>
          <w:lang w:eastAsia="en-US"/>
        </w:rPr>
      </w:pPr>
      <w:r w:rsidRPr="002202E0">
        <w:rPr>
          <w:rFonts w:ascii="Ginto Copilot Variable" w:eastAsia="Times New Roman" w:hAnsi="Ginto Copilot Variable" w:cs="Times New Roman"/>
          <w:color w:val="26221F"/>
          <w:spacing w:val="-2"/>
          <w:sz w:val="27"/>
          <w:szCs w:val="27"/>
          <w:lang w:eastAsia="en-US"/>
        </w:rPr>
        <w:t>Scripting &amp; Automation</w:t>
      </w:r>
    </w:p>
    <w:p w14:paraId="5C4840EA" w14:textId="77777777" w:rsidR="002202E0" w:rsidRPr="002202E0" w:rsidRDefault="002202E0" w:rsidP="002202E0">
      <w:pPr>
        <w:numPr>
          <w:ilvl w:val="0"/>
          <w:numId w:val="50"/>
        </w:numPr>
        <w:spacing w:before="60" w:after="15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Python (DevOps</w:t>
      </w:r>
      <w:r w:rsidRPr="002202E0">
        <w:rPr>
          <w:rFonts w:ascii="Ginto Copilot Variable" w:eastAsia="Times New Roman" w:hAnsi="Ginto Copilot Variable" w:cs="Times New Roman"/>
          <w:color w:val="26221F"/>
          <w:spacing w:val="2"/>
          <w:sz w:val="23"/>
          <w:szCs w:val="23"/>
          <w:lang w:eastAsia="en-US"/>
        </w:rPr>
        <w:noBreakHyphen/>
        <w:t>focused essentials)</w:t>
      </w:r>
    </w:p>
    <w:p w14:paraId="5AEF3DE1" w14:textId="77777777" w:rsidR="002202E0" w:rsidRPr="003554B3" w:rsidRDefault="002202E0" w:rsidP="002202E0">
      <w:pPr>
        <w:numPr>
          <w:ilvl w:val="0"/>
          <w:numId w:val="50"/>
        </w:numPr>
        <w:spacing w:after="210" w:line="240" w:lineRule="auto"/>
        <w:rPr>
          <w:rFonts w:ascii="Ginto Copilot Variable" w:eastAsia="Times New Roman" w:hAnsi="Ginto Copilot Variable" w:cs="Times New Roman"/>
          <w:color w:val="26221F"/>
          <w:sz w:val="23"/>
          <w:szCs w:val="23"/>
          <w:lang w:eastAsia="en-US"/>
        </w:rPr>
      </w:pPr>
      <w:r w:rsidRPr="002202E0">
        <w:rPr>
          <w:rFonts w:ascii="Ginto Copilot Variable" w:eastAsia="Times New Roman" w:hAnsi="Ginto Copilot Variable" w:cs="Times New Roman"/>
          <w:color w:val="26221F"/>
          <w:spacing w:val="2"/>
          <w:sz w:val="23"/>
          <w:szCs w:val="23"/>
          <w:lang w:eastAsia="en-US"/>
        </w:rPr>
        <w:t>Bash &amp; Linux command</w:t>
      </w:r>
      <w:r w:rsidRPr="002202E0">
        <w:rPr>
          <w:rFonts w:ascii="Ginto Copilot Variable" w:eastAsia="Times New Roman" w:hAnsi="Ginto Copilot Variable" w:cs="Times New Roman"/>
          <w:color w:val="26221F"/>
          <w:spacing w:val="2"/>
          <w:sz w:val="23"/>
          <w:szCs w:val="23"/>
          <w:lang w:eastAsia="en-US"/>
        </w:rPr>
        <w:noBreakHyphen/>
        <w:t>line tools</w:t>
      </w:r>
    </w:p>
    <w:p w14:paraId="479BFFBF" w14:textId="0B8A94C9" w:rsidR="003554B3" w:rsidRPr="00D668B2" w:rsidRDefault="00D668B2" w:rsidP="003554B3">
      <w:pPr>
        <w:spacing w:after="210" w:line="240" w:lineRule="auto"/>
        <w:rPr>
          <w:rFonts w:ascii="Ginto Copilot Variable" w:eastAsia="Times New Roman" w:hAnsi="Ginto Copilot Variable" w:cs="Times New Roman"/>
          <w:color w:val="26221F"/>
          <w:spacing w:val="-2"/>
          <w:sz w:val="27"/>
          <w:szCs w:val="27"/>
          <w:lang w:eastAsia="en-US"/>
        </w:rPr>
      </w:pPr>
      <w:r w:rsidRPr="00D668B2">
        <w:rPr>
          <w:rFonts w:ascii="Ginto Copilot Variable" w:eastAsia="Times New Roman" w:hAnsi="Ginto Copilot Variable" w:cs="Times New Roman"/>
          <w:color w:val="26221F"/>
          <w:spacing w:val="-2"/>
          <w:sz w:val="27"/>
          <w:szCs w:val="27"/>
          <w:lang w:eastAsia="en-US"/>
        </w:rPr>
        <w:t>Add-ons</w:t>
      </w:r>
    </w:p>
    <w:p w14:paraId="22A3F884" w14:textId="4997E26A" w:rsidR="00D668B2" w:rsidRPr="003F517C" w:rsidRDefault="00D668B2" w:rsidP="003F517C">
      <w:pPr>
        <w:pStyle w:val="ListParagraph"/>
        <w:numPr>
          <w:ilvl w:val="0"/>
          <w:numId w:val="55"/>
        </w:numPr>
        <w:spacing w:after="210" w:line="240" w:lineRule="auto"/>
        <w:rPr>
          <w:rFonts w:ascii="Ginto Copilot Variable" w:eastAsia="Times New Roman" w:hAnsi="Ginto Copilot Variable" w:cs="Times New Roman"/>
          <w:color w:val="26221F"/>
          <w:spacing w:val="2"/>
          <w:sz w:val="23"/>
          <w:szCs w:val="23"/>
          <w:lang w:eastAsia="en-US"/>
        </w:rPr>
      </w:pPr>
      <w:r w:rsidRPr="003F517C">
        <w:rPr>
          <w:rFonts w:ascii="Ginto Copilot Variable" w:eastAsia="Times New Roman" w:hAnsi="Ginto Copilot Variable" w:cs="Times New Roman"/>
          <w:color w:val="26221F"/>
          <w:spacing w:val="2"/>
          <w:sz w:val="23"/>
          <w:szCs w:val="23"/>
          <w:lang w:eastAsia="en-US"/>
        </w:rPr>
        <w:t xml:space="preserve">Nginx </w:t>
      </w:r>
    </w:p>
    <w:p w14:paraId="2CBA954A" w14:textId="62D5DFF0" w:rsidR="00D668B2" w:rsidRPr="003F517C" w:rsidRDefault="00D668B2" w:rsidP="003F517C">
      <w:pPr>
        <w:pStyle w:val="ListParagraph"/>
        <w:numPr>
          <w:ilvl w:val="0"/>
          <w:numId w:val="55"/>
        </w:numPr>
        <w:spacing w:after="210" w:line="240" w:lineRule="auto"/>
        <w:rPr>
          <w:rFonts w:ascii="Ginto Copilot Variable" w:eastAsia="Times New Roman" w:hAnsi="Ginto Copilot Variable" w:cs="Times New Roman"/>
          <w:color w:val="26221F"/>
          <w:sz w:val="23"/>
          <w:szCs w:val="23"/>
          <w:lang w:eastAsia="en-US"/>
        </w:rPr>
      </w:pPr>
      <w:r w:rsidRPr="003F517C">
        <w:rPr>
          <w:rFonts w:ascii="Ginto Copilot Variable" w:eastAsia="Times New Roman" w:hAnsi="Ginto Copilot Variable" w:cs="Times New Roman"/>
          <w:color w:val="26221F"/>
          <w:spacing w:val="2"/>
          <w:sz w:val="23"/>
          <w:szCs w:val="23"/>
          <w:lang w:eastAsia="en-US"/>
        </w:rPr>
        <w:t xml:space="preserve">Apache </w:t>
      </w:r>
      <w:r w:rsidRPr="003F517C">
        <w:rPr>
          <w:rFonts w:ascii="Ginto Copilot Variable" w:eastAsia="Times New Roman" w:hAnsi="Ginto Copilot Variable" w:cs="Times New Roman"/>
          <w:color w:val="26221F"/>
          <w:spacing w:val="2"/>
          <w:sz w:val="23"/>
          <w:szCs w:val="23"/>
          <w:lang w:eastAsia="en-US"/>
        </w:rPr>
        <w:tab/>
      </w:r>
    </w:p>
    <w:p w14:paraId="5FE55BE4" w14:textId="435B1257" w:rsidR="00352F65" w:rsidRDefault="00352F65" w:rsidP="00CD485D">
      <w:r>
        <w:br w:type="page"/>
      </w:r>
    </w:p>
    <w:p w14:paraId="17DB69A0" w14:textId="77777777" w:rsidR="00CD485D" w:rsidRDefault="00CD485D" w:rsidP="00CD485D"/>
    <w:p w14:paraId="30C235D0" w14:textId="77777777" w:rsidR="00384772" w:rsidRPr="00384772" w:rsidRDefault="00384772" w:rsidP="001C111F">
      <w:pPr>
        <w:pStyle w:val="Heading1"/>
        <w:rPr>
          <w:rFonts w:eastAsia="Times New Roman"/>
          <w:lang w:eastAsia="en-US"/>
        </w:rPr>
      </w:pPr>
      <w:bookmarkStart w:id="7" w:name="_Toc219628939"/>
      <w:r w:rsidRPr="00384772">
        <w:rPr>
          <w:rFonts w:eastAsia="Times New Roman"/>
          <w:lang w:eastAsia="en-US"/>
        </w:rPr>
        <w:t>Career Outcomes</w:t>
      </w:r>
      <w:bookmarkEnd w:id="7"/>
    </w:p>
    <w:p w14:paraId="25973EFC" w14:textId="77777777" w:rsidR="00384772" w:rsidRPr="00384772" w:rsidRDefault="00384772" w:rsidP="00384772">
      <w:pPr>
        <w:spacing w:after="180" w:line="240" w:lineRule="auto"/>
        <w:rPr>
          <w:rFonts w:ascii="Ginto Copilot Variable" w:eastAsia="Times New Roman" w:hAnsi="Ginto Copilot Variable" w:cs="Times New Roman"/>
          <w:color w:val="26221F"/>
          <w:sz w:val="23"/>
          <w:szCs w:val="23"/>
          <w:lang w:eastAsia="en-US"/>
        </w:rPr>
      </w:pPr>
      <w:r w:rsidRPr="00384772">
        <w:rPr>
          <w:rFonts w:ascii="Ginto Copilot Variable" w:eastAsia="Times New Roman" w:hAnsi="Ginto Copilot Variable" w:cs="Times New Roman"/>
          <w:color w:val="26221F"/>
          <w:spacing w:val="2"/>
          <w:sz w:val="23"/>
          <w:szCs w:val="23"/>
          <w:lang w:eastAsia="en-US"/>
        </w:rPr>
        <w:t>By the end of this program, you will be equipped with the skills, confidence, and portfolio needed to step into a variety of high</w:t>
      </w:r>
      <w:r w:rsidRPr="00384772">
        <w:rPr>
          <w:rFonts w:ascii="Ginto Copilot Variable" w:eastAsia="Times New Roman" w:hAnsi="Ginto Copilot Variable" w:cs="Times New Roman"/>
          <w:color w:val="26221F"/>
          <w:spacing w:val="2"/>
          <w:sz w:val="23"/>
          <w:szCs w:val="23"/>
          <w:lang w:eastAsia="en-US"/>
        </w:rPr>
        <w:noBreakHyphen/>
        <w:t>growth DevOps and cloud roles. You will be able to:</w:t>
      </w:r>
    </w:p>
    <w:p w14:paraId="36581BE5" w14:textId="77777777" w:rsidR="00384772" w:rsidRPr="00384772" w:rsidRDefault="00384772" w:rsidP="00384772">
      <w:pPr>
        <w:numPr>
          <w:ilvl w:val="0"/>
          <w:numId w:val="51"/>
        </w:numPr>
        <w:spacing w:before="60" w:after="150" w:line="240" w:lineRule="auto"/>
        <w:rPr>
          <w:rFonts w:ascii="Ginto Copilot Variable" w:eastAsia="Times New Roman" w:hAnsi="Ginto Copilot Variable" w:cs="Times New Roman"/>
          <w:color w:val="26221F"/>
          <w:sz w:val="23"/>
          <w:szCs w:val="23"/>
          <w:lang w:eastAsia="en-US"/>
        </w:rPr>
      </w:pPr>
      <w:r w:rsidRPr="00384772">
        <w:rPr>
          <w:rFonts w:ascii="Ginto Copilot Variable" w:eastAsia="Times New Roman" w:hAnsi="Ginto Copilot Variable" w:cs="Times New Roman"/>
          <w:color w:val="26221F"/>
          <w:spacing w:val="2"/>
          <w:sz w:val="23"/>
          <w:szCs w:val="23"/>
          <w:lang w:eastAsia="en-US"/>
        </w:rPr>
        <w:t>Build and manage CI/CD pipelines used in real engineering teams</w:t>
      </w:r>
    </w:p>
    <w:p w14:paraId="6D32EB91" w14:textId="77777777" w:rsidR="00384772" w:rsidRPr="00384772" w:rsidRDefault="00384772" w:rsidP="00384772">
      <w:pPr>
        <w:numPr>
          <w:ilvl w:val="0"/>
          <w:numId w:val="51"/>
        </w:numPr>
        <w:spacing w:after="150" w:line="240" w:lineRule="auto"/>
        <w:rPr>
          <w:rFonts w:ascii="Ginto Copilot Variable" w:eastAsia="Times New Roman" w:hAnsi="Ginto Copilot Variable" w:cs="Times New Roman"/>
          <w:color w:val="26221F"/>
          <w:sz w:val="23"/>
          <w:szCs w:val="23"/>
          <w:lang w:eastAsia="en-US"/>
        </w:rPr>
      </w:pPr>
      <w:r w:rsidRPr="00384772">
        <w:rPr>
          <w:rFonts w:ascii="Ginto Copilot Variable" w:eastAsia="Times New Roman" w:hAnsi="Ginto Copilot Variable" w:cs="Times New Roman"/>
          <w:color w:val="26221F"/>
          <w:spacing w:val="2"/>
          <w:sz w:val="23"/>
          <w:szCs w:val="23"/>
          <w:lang w:eastAsia="en-US"/>
        </w:rPr>
        <w:t>Deploy and operate applications on AWS, Azure, and GCP</w:t>
      </w:r>
    </w:p>
    <w:p w14:paraId="55840F89" w14:textId="77777777" w:rsidR="00384772" w:rsidRPr="00384772" w:rsidRDefault="00384772" w:rsidP="00384772">
      <w:pPr>
        <w:numPr>
          <w:ilvl w:val="0"/>
          <w:numId w:val="51"/>
        </w:numPr>
        <w:spacing w:after="150" w:line="240" w:lineRule="auto"/>
        <w:rPr>
          <w:rFonts w:ascii="Ginto Copilot Variable" w:eastAsia="Times New Roman" w:hAnsi="Ginto Copilot Variable" w:cs="Times New Roman"/>
          <w:color w:val="26221F"/>
          <w:sz w:val="23"/>
          <w:szCs w:val="23"/>
          <w:lang w:eastAsia="en-US"/>
        </w:rPr>
      </w:pPr>
      <w:r w:rsidRPr="00384772">
        <w:rPr>
          <w:rFonts w:ascii="Ginto Copilot Variable" w:eastAsia="Times New Roman" w:hAnsi="Ginto Copilot Variable" w:cs="Times New Roman"/>
          <w:color w:val="26221F"/>
          <w:spacing w:val="2"/>
          <w:sz w:val="23"/>
          <w:szCs w:val="23"/>
          <w:lang w:eastAsia="en-US"/>
        </w:rPr>
        <w:t>Automate infrastructure using Terraform and Ansible</w:t>
      </w:r>
    </w:p>
    <w:p w14:paraId="4654F055" w14:textId="77777777" w:rsidR="00384772" w:rsidRPr="00384772" w:rsidRDefault="00384772" w:rsidP="00384772">
      <w:pPr>
        <w:numPr>
          <w:ilvl w:val="0"/>
          <w:numId w:val="51"/>
        </w:numPr>
        <w:spacing w:after="150" w:line="240" w:lineRule="auto"/>
        <w:rPr>
          <w:rFonts w:ascii="Ginto Copilot Variable" w:eastAsia="Times New Roman" w:hAnsi="Ginto Copilot Variable" w:cs="Times New Roman"/>
          <w:color w:val="26221F"/>
          <w:sz w:val="23"/>
          <w:szCs w:val="23"/>
          <w:lang w:eastAsia="en-US"/>
        </w:rPr>
      </w:pPr>
      <w:r w:rsidRPr="00384772">
        <w:rPr>
          <w:rFonts w:ascii="Ginto Copilot Variable" w:eastAsia="Times New Roman" w:hAnsi="Ginto Copilot Variable" w:cs="Times New Roman"/>
          <w:color w:val="26221F"/>
          <w:spacing w:val="2"/>
          <w:sz w:val="23"/>
          <w:szCs w:val="23"/>
          <w:lang w:eastAsia="en-US"/>
        </w:rPr>
        <w:t>Work with Docker, Kubernetes, and GitOps workflows</w:t>
      </w:r>
    </w:p>
    <w:p w14:paraId="4394C67E" w14:textId="77777777" w:rsidR="00384772" w:rsidRPr="00384772" w:rsidRDefault="00384772" w:rsidP="00384772">
      <w:pPr>
        <w:numPr>
          <w:ilvl w:val="0"/>
          <w:numId w:val="51"/>
        </w:numPr>
        <w:spacing w:after="150" w:line="240" w:lineRule="auto"/>
        <w:rPr>
          <w:rFonts w:ascii="Ginto Copilot Variable" w:eastAsia="Times New Roman" w:hAnsi="Ginto Copilot Variable" w:cs="Times New Roman"/>
          <w:color w:val="26221F"/>
          <w:sz w:val="23"/>
          <w:szCs w:val="23"/>
          <w:lang w:eastAsia="en-US"/>
        </w:rPr>
      </w:pPr>
      <w:r w:rsidRPr="00384772">
        <w:rPr>
          <w:rFonts w:ascii="Ginto Copilot Variable" w:eastAsia="Times New Roman" w:hAnsi="Ginto Copilot Variable" w:cs="Times New Roman"/>
          <w:color w:val="26221F"/>
          <w:spacing w:val="2"/>
          <w:sz w:val="23"/>
          <w:szCs w:val="23"/>
          <w:lang w:eastAsia="en-US"/>
        </w:rPr>
        <w:t>Monitor and troubleshoot production</w:t>
      </w:r>
      <w:r w:rsidRPr="00384772">
        <w:rPr>
          <w:rFonts w:ascii="Ginto Copilot Variable" w:eastAsia="Times New Roman" w:hAnsi="Ginto Copilot Variable" w:cs="Times New Roman"/>
          <w:color w:val="26221F"/>
          <w:spacing w:val="2"/>
          <w:sz w:val="23"/>
          <w:szCs w:val="23"/>
          <w:lang w:eastAsia="en-US"/>
        </w:rPr>
        <w:noBreakHyphen/>
        <w:t>grade systems</w:t>
      </w:r>
    </w:p>
    <w:p w14:paraId="3D8FB2E7" w14:textId="77777777" w:rsidR="00384772" w:rsidRPr="00384772" w:rsidRDefault="00384772" w:rsidP="00384772">
      <w:pPr>
        <w:numPr>
          <w:ilvl w:val="0"/>
          <w:numId w:val="51"/>
        </w:numPr>
        <w:spacing w:after="150" w:line="240" w:lineRule="auto"/>
        <w:rPr>
          <w:rFonts w:ascii="Ginto Copilot Variable" w:eastAsia="Times New Roman" w:hAnsi="Ginto Copilot Variable" w:cs="Times New Roman"/>
          <w:color w:val="26221F"/>
          <w:sz w:val="23"/>
          <w:szCs w:val="23"/>
          <w:lang w:eastAsia="en-US"/>
        </w:rPr>
      </w:pPr>
      <w:r w:rsidRPr="00384772">
        <w:rPr>
          <w:rFonts w:ascii="Ginto Copilot Variable" w:eastAsia="Times New Roman" w:hAnsi="Ginto Copilot Variable" w:cs="Times New Roman"/>
          <w:color w:val="26221F"/>
          <w:spacing w:val="2"/>
          <w:sz w:val="23"/>
          <w:szCs w:val="23"/>
          <w:lang w:eastAsia="en-US"/>
        </w:rPr>
        <w:t>Collaborate effectively with developers, QA, and cloud teams</w:t>
      </w:r>
    </w:p>
    <w:p w14:paraId="4CCF2DAC" w14:textId="77777777" w:rsidR="00384772" w:rsidRPr="00384772" w:rsidRDefault="00384772" w:rsidP="00384772">
      <w:pPr>
        <w:numPr>
          <w:ilvl w:val="0"/>
          <w:numId w:val="51"/>
        </w:numPr>
        <w:spacing w:after="150" w:line="240" w:lineRule="auto"/>
        <w:rPr>
          <w:rFonts w:ascii="Ginto Copilot Variable" w:eastAsia="Times New Roman" w:hAnsi="Ginto Copilot Variable" w:cs="Times New Roman"/>
          <w:color w:val="26221F"/>
          <w:sz w:val="23"/>
          <w:szCs w:val="23"/>
          <w:lang w:eastAsia="en-US"/>
        </w:rPr>
      </w:pPr>
      <w:r w:rsidRPr="00384772">
        <w:rPr>
          <w:rFonts w:ascii="Ginto Copilot Variable" w:eastAsia="Times New Roman" w:hAnsi="Ginto Copilot Variable" w:cs="Times New Roman"/>
          <w:color w:val="26221F"/>
          <w:spacing w:val="2"/>
          <w:sz w:val="23"/>
          <w:szCs w:val="23"/>
          <w:lang w:eastAsia="en-US"/>
        </w:rPr>
        <w:t>Present your DevOps projects confidently in interviews</w:t>
      </w:r>
    </w:p>
    <w:p w14:paraId="4317EC96" w14:textId="77777777" w:rsidR="00384772" w:rsidRPr="00384772" w:rsidRDefault="00384772" w:rsidP="00384772">
      <w:pPr>
        <w:numPr>
          <w:ilvl w:val="0"/>
          <w:numId w:val="51"/>
        </w:numPr>
        <w:spacing w:after="210" w:line="240" w:lineRule="auto"/>
        <w:rPr>
          <w:rFonts w:ascii="Ginto Copilot Variable" w:eastAsia="Times New Roman" w:hAnsi="Ginto Copilot Variable" w:cs="Times New Roman"/>
          <w:color w:val="26221F"/>
          <w:sz w:val="23"/>
          <w:szCs w:val="23"/>
          <w:lang w:eastAsia="en-US"/>
        </w:rPr>
      </w:pPr>
      <w:r w:rsidRPr="00384772">
        <w:rPr>
          <w:rFonts w:ascii="Ginto Copilot Variable" w:eastAsia="Times New Roman" w:hAnsi="Ginto Copilot Variable" w:cs="Times New Roman"/>
          <w:color w:val="26221F"/>
          <w:spacing w:val="2"/>
          <w:sz w:val="23"/>
          <w:szCs w:val="23"/>
          <w:lang w:eastAsia="en-US"/>
        </w:rPr>
        <w:t>Demonstrate hands</w:t>
      </w:r>
      <w:r w:rsidRPr="00384772">
        <w:rPr>
          <w:rFonts w:ascii="Ginto Copilot Variable" w:eastAsia="Times New Roman" w:hAnsi="Ginto Copilot Variable" w:cs="Times New Roman"/>
          <w:color w:val="26221F"/>
          <w:spacing w:val="2"/>
          <w:sz w:val="23"/>
          <w:szCs w:val="23"/>
          <w:lang w:eastAsia="en-US"/>
        </w:rPr>
        <w:noBreakHyphen/>
        <w:t>on experience through a complete multi</w:t>
      </w:r>
      <w:r w:rsidRPr="00384772">
        <w:rPr>
          <w:rFonts w:ascii="Ginto Copilot Variable" w:eastAsia="Times New Roman" w:hAnsi="Ginto Copilot Variable" w:cs="Times New Roman"/>
          <w:color w:val="26221F"/>
          <w:spacing w:val="2"/>
          <w:sz w:val="23"/>
          <w:szCs w:val="23"/>
          <w:lang w:eastAsia="en-US"/>
        </w:rPr>
        <w:noBreakHyphen/>
        <w:t>cloud capstone project</w:t>
      </w:r>
    </w:p>
    <w:p w14:paraId="6C02C825" w14:textId="77777777" w:rsidR="002202E0" w:rsidRDefault="002202E0" w:rsidP="00CD485D"/>
    <w:p w14:paraId="6A6D7ADA" w14:textId="77777777" w:rsidR="007E2D63" w:rsidRPr="007E2D63" w:rsidRDefault="007E2D63" w:rsidP="001C111F">
      <w:pPr>
        <w:pStyle w:val="Heading1"/>
        <w:rPr>
          <w:rFonts w:eastAsia="Times New Roman"/>
          <w:lang w:eastAsia="en-US"/>
        </w:rPr>
      </w:pPr>
      <w:bookmarkStart w:id="8" w:name="_Toc219628940"/>
      <w:r w:rsidRPr="007E2D63">
        <w:rPr>
          <w:rFonts w:eastAsia="Times New Roman"/>
          <w:lang w:eastAsia="en-US"/>
        </w:rPr>
        <w:t>You will be prepared for roles such as:</w:t>
      </w:r>
      <w:bookmarkEnd w:id="8"/>
    </w:p>
    <w:p w14:paraId="050EF396" w14:textId="77777777" w:rsidR="007E2D63" w:rsidRPr="007E2D63" w:rsidRDefault="007E2D63" w:rsidP="007E2D63">
      <w:pPr>
        <w:numPr>
          <w:ilvl w:val="0"/>
          <w:numId w:val="52"/>
        </w:numPr>
        <w:spacing w:before="60" w:after="150" w:line="240" w:lineRule="auto"/>
        <w:rPr>
          <w:rFonts w:ascii="Ginto Copilot Variable" w:eastAsia="Times New Roman" w:hAnsi="Ginto Copilot Variable" w:cs="Times New Roman"/>
          <w:color w:val="26221F"/>
          <w:sz w:val="23"/>
          <w:szCs w:val="23"/>
          <w:lang w:eastAsia="en-US"/>
        </w:rPr>
      </w:pPr>
      <w:r w:rsidRPr="007E2D63">
        <w:rPr>
          <w:rFonts w:ascii="Ginto Copilot Variable" w:eastAsia="Times New Roman" w:hAnsi="Ginto Copilot Variable" w:cs="Times New Roman"/>
          <w:color w:val="26221F"/>
          <w:spacing w:val="2"/>
          <w:sz w:val="23"/>
          <w:szCs w:val="23"/>
          <w:lang w:eastAsia="en-US"/>
        </w:rPr>
        <w:t>DevOps Engineer (0–3 years)</w:t>
      </w:r>
    </w:p>
    <w:p w14:paraId="29A374AB" w14:textId="77777777" w:rsidR="007E2D63" w:rsidRPr="007E2D63" w:rsidRDefault="007E2D63" w:rsidP="007E2D63">
      <w:pPr>
        <w:numPr>
          <w:ilvl w:val="0"/>
          <w:numId w:val="52"/>
        </w:numPr>
        <w:spacing w:after="150" w:line="240" w:lineRule="auto"/>
        <w:rPr>
          <w:rFonts w:ascii="Ginto Copilot Variable" w:eastAsia="Times New Roman" w:hAnsi="Ginto Copilot Variable" w:cs="Times New Roman"/>
          <w:color w:val="26221F"/>
          <w:sz w:val="23"/>
          <w:szCs w:val="23"/>
          <w:lang w:eastAsia="en-US"/>
        </w:rPr>
      </w:pPr>
      <w:r w:rsidRPr="007E2D63">
        <w:rPr>
          <w:rFonts w:ascii="Ginto Copilot Variable" w:eastAsia="Times New Roman" w:hAnsi="Ginto Copilot Variable" w:cs="Times New Roman"/>
          <w:color w:val="26221F"/>
          <w:spacing w:val="2"/>
          <w:sz w:val="23"/>
          <w:szCs w:val="23"/>
          <w:lang w:eastAsia="en-US"/>
        </w:rPr>
        <w:t>Cloud Engineer</w:t>
      </w:r>
    </w:p>
    <w:p w14:paraId="7EBFA048" w14:textId="77777777" w:rsidR="007E2D63" w:rsidRPr="007E2D63" w:rsidRDefault="007E2D63" w:rsidP="007E2D63">
      <w:pPr>
        <w:numPr>
          <w:ilvl w:val="0"/>
          <w:numId w:val="52"/>
        </w:numPr>
        <w:spacing w:after="150" w:line="240" w:lineRule="auto"/>
        <w:rPr>
          <w:rFonts w:ascii="Ginto Copilot Variable" w:eastAsia="Times New Roman" w:hAnsi="Ginto Copilot Variable" w:cs="Times New Roman"/>
          <w:color w:val="26221F"/>
          <w:sz w:val="23"/>
          <w:szCs w:val="23"/>
          <w:lang w:eastAsia="en-US"/>
        </w:rPr>
      </w:pPr>
      <w:r w:rsidRPr="007E2D63">
        <w:rPr>
          <w:rFonts w:ascii="Ginto Copilot Variable" w:eastAsia="Times New Roman" w:hAnsi="Ginto Copilot Variable" w:cs="Times New Roman"/>
          <w:color w:val="26221F"/>
          <w:spacing w:val="2"/>
          <w:sz w:val="23"/>
          <w:szCs w:val="23"/>
          <w:lang w:eastAsia="en-US"/>
        </w:rPr>
        <w:t>Site Reliability Engineer (Junior SRE)</w:t>
      </w:r>
    </w:p>
    <w:p w14:paraId="1874D408" w14:textId="77777777" w:rsidR="007E2D63" w:rsidRPr="007E2D63" w:rsidRDefault="007E2D63" w:rsidP="007E2D63">
      <w:pPr>
        <w:numPr>
          <w:ilvl w:val="0"/>
          <w:numId w:val="52"/>
        </w:numPr>
        <w:spacing w:after="150" w:line="240" w:lineRule="auto"/>
        <w:rPr>
          <w:rFonts w:ascii="Ginto Copilot Variable" w:eastAsia="Times New Roman" w:hAnsi="Ginto Copilot Variable" w:cs="Times New Roman"/>
          <w:color w:val="26221F"/>
          <w:sz w:val="23"/>
          <w:szCs w:val="23"/>
          <w:lang w:eastAsia="en-US"/>
        </w:rPr>
      </w:pPr>
      <w:r w:rsidRPr="007E2D63">
        <w:rPr>
          <w:rFonts w:ascii="Ginto Copilot Variable" w:eastAsia="Times New Roman" w:hAnsi="Ginto Copilot Variable" w:cs="Times New Roman"/>
          <w:color w:val="26221F"/>
          <w:spacing w:val="2"/>
          <w:sz w:val="23"/>
          <w:szCs w:val="23"/>
          <w:lang w:eastAsia="en-US"/>
        </w:rPr>
        <w:t>Build &amp; Release Engineer</w:t>
      </w:r>
    </w:p>
    <w:p w14:paraId="54F703B5" w14:textId="77777777" w:rsidR="007E2D63" w:rsidRPr="007E2D63" w:rsidRDefault="007E2D63" w:rsidP="007E2D63">
      <w:pPr>
        <w:numPr>
          <w:ilvl w:val="0"/>
          <w:numId w:val="52"/>
        </w:numPr>
        <w:spacing w:after="150" w:line="240" w:lineRule="auto"/>
        <w:rPr>
          <w:rFonts w:ascii="Ginto Copilot Variable" w:eastAsia="Times New Roman" w:hAnsi="Ginto Copilot Variable" w:cs="Times New Roman"/>
          <w:color w:val="26221F"/>
          <w:sz w:val="23"/>
          <w:szCs w:val="23"/>
          <w:lang w:eastAsia="en-US"/>
        </w:rPr>
      </w:pPr>
      <w:r w:rsidRPr="007E2D63">
        <w:rPr>
          <w:rFonts w:ascii="Ginto Copilot Variable" w:eastAsia="Times New Roman" w:hAnsi="Ginto Copilot Variable" w:cs="Times New Roman"/>
          <w:color w:val="26221F"/>
          <w:spacing w:val="2"/>
          <w:sz w:val="23"/>
          <w:szCs w:val="23"/>
          <w:lang w:eastAsia="en-US"/>
        </w:rPr>
        <w:t>Platform Engineer (Entry</w:t>
      </w:r>
      <w:r w:rsidRPr="007E2D63">
        <w:rPr>
          <w:rFonts w:ascii="Ginto Copilot Variable" w:eastAsia="Times New Roman" w:hAnsi="Ginto Copilot Variable" w:cs="Times New Roman"/>
          <w:color w:val="26221F"/>
          <w:spacing w:val="2"/>
          <w:sz w:val="23"/>
          <w:szCs w:val="23"/>
          <w:lang w:eastAsia="en-US"/>
        </w:rPr>
        <w:noBreakHyphen/>
        <w:t>level)</w:t>
      </w:r>
    </w:p>
    <w:p w14:paraId="23561790" w14:textId="77777777" w:rsidR="007E2D63" w:rsidRPr="007E2D63" w:rsidRDefault="007E2D63" w:rsidP="007E2D63">
      <w:pPr>
        <w:numPr>
          <w:ilvl w:val="0"/>
          <w:numId w:val="52"/>
        </w:numPr>
        <w:spacing w:after="150" w:line="240" w:lineRule="auto"/>
        <w:rPr>
          <w:rFonts w:ascii="Ginto Copilot Variable" w:eastAsia="Times New Roman" w:hAnsi="Ginto Copilot Variable" w:cs="Times New Roman"/>
          <w:color w:val="26221F"/>
          <w:sz w:val="23"/>
          <w:szCs w:val="23"/>
          <w:lang w:eastAsia="en-US"/>
        </w:rPr>
      </w:pPr>
      <w:r w:rsidRPr="007E2D63">
        <w:rPr>
          <w:rFonts w:ascii="Ginto Copilot Variable" w:eastAsia="Times New Roman" w:hAnsi="Ginto Copilot Variable" w:cs="Times New Roman"/>
          <w:color w:val="26221F"/>
          <w:spacing w:val="2"/>
          <w:sz w:val="23"/>
          <w:szCs w:val="23"/>
          <w:lang w:eastAsia="en-US"/>
        </w:rPr>
        <w:t>Infrastructure Engineer</w:t>
      </w:r>
    </w:p>
    <w:p w14:paraId="38D2BCDD" w14:textId="77777777" w:rsidR="007E2D63" w:rsidRPr="007E2D63" w:rsidRDefault="007E2D63" w:rsidP="007E2D63">
      <w:pPr>
        <w:numPr>
          <w:ilvl w:val="0"/>
          <w:numId w:val="52"/>
        </w:numPr>
        <w:spacing w:after="210" w:line="240" w:lineRule="auto"/>
        <w:rPr>
          <w:rFonts w:ascii="Ginto Copilot Variable" w:eastAsia="Times New Roman" w:hAnsi="Ginto Copilot Variable" w:cs="Times New Roman"/>
          <w:color w:val="26221F"/>
          <w:sz w:val="23"/>
          <w:szCs w:val="23"/>
          <w:lang w:eastAsia="en-US"/>
        </w:rPr>
      </w:pPr>
      <w:r w:rsidRPr="007E2D63">
        <w:rPr>
          <w:rFonts w:ascii="Ginto Copilot Variable" w:eastAsia="Times New Roman" w:hAnsi="Ginto Copilot Variable" w:cs="Times New Roman"/>
          <w:color w:val="26221F"/>
          <w:spacing w:val="2"/>
          <w:sz w:val="23"/>
          <w:szCs w:val="23"/>
          <w:lang w:eastAsia="en-US"/>
        </w:rPr>
        <w:t>Automation Engineer</w:t>
      </w:r>
    </w:p>
    <w:p w14:paraId="7B7F5E4C" w14:textId="3E2D24D4" w:rsidR="00E35D9F" w:rsidRPr="00E35D9F" w:rsidRDefault="00352F65" w:rsidP="001C111F">
      <w:pPr>
        <w:pStyle w:val="Heading1"/>
      </w:pPr>
      <w:r>
        <w:br w:type="page"/>
      </w:r>
      <w:bookmarkStart w:id="9" w:name="_Toc219628941"/>
      <w:r w:rsidR="00E35D9F">
        <w:lastRenderedPageBreak/>
        <w:t xml:space="preserve">Step </w:t>
      </w:r>
      <w:r w:rsidR="003A4B4A">
        <w:t>b</w:t>
      </w:r>
      <w:r w:rsidR="00E35D9F">
        <w:t>y Step Learning</w:t>
      </w:r>
      <w:bookmarkEnd w:id="9"/>
    </w:p>
    <w:p w14:paraId="04096CAB" w14:textId="77777777" w:rsidR="003A4B4A" w:rsidRPr="00691961" w:rsidRDefault="00E35D9F" w:rsidP="00E35D9F">
      <w:pPr>
        <w:pStyle w:val="Heading2"/>
        <w:rPr>
          <w:color w:val="021730" w:themeColor="accent1" w:themeShade="80"/>
        </w:rPr>
      </w:pPr>
      <w:r w:rsidRPr="00691961">
        <w:rPr>
          <w:color w:val="021730" w:themeColor="accent1" w:themeShade="80"/>
        </w:rPr>
        <w:tab/>
      </w:r>
    </w:p>
    <w:p w14:paraId="5792DA30" w14:textId="44C2E64A" w:rsidR="00E35D9F" w:rsidRPr="00691961" w:rsidRDefault="003A4B4A" w:rsidP="00E35D9F">
      <w:pPr>
        <w:pStyle w:val="Heading2"/>
        <w:rPr>
          <w:color w:val="021730" w:themeColor="accent1" w:themeShade="80"/>
          <w:sz w:val="24"/>
          <w:szCs w:val="24"/>
        </w:rPr>
      </w:pPr>
      <w:bookmarkStart w:id="10" w:name="_Toc219628942"/>
      <w:r w:rsidRPr="00691961">
        <w:rPr>
          <w:color w:val="021730" w:themeColor="accent1" w:themeShade="80"/>
          <w:sz w:val="24"/>
          <w:szCs w:val="24"/>
        </w:rPr>
        <w:t>PHASE 1 – FOUNDATIONS</w:t>
      </w:r>
      <w:bookmarkEnd w:id="10"/>
    </w:p>
    <w:p w14:paraId="0C3FCFCA" w14:textId="77777777" w:rsidR="00786EFC" w:rsidRDefault="00786EFC" w:rsidP="002B4B8D">
      <w:pPr>
        <w:pStyle w:val="Heading3"/>
        <w:ind w:firstLine="720"/>
        <w:rPr>
          <w:rFonts w:eastAsia="Times New Roman"/>
        </w:rPr>
      </w:pPr>
    </w:p>
    <w:p w14:paraId="701E1808" w14:textId="11412BF3" w:rsidR="00E35D9F" w:rsidRPr="00E35D9F" w:rsidRDefault="00E35D9F" w:rsidP="002B4B8D">
      <w:pPr>
        <w:pStyle w:val="Heading3"/>
        <w:ind w:firstLine="720"/>
      </w:pPr>
      <w:bookmarkStart w:id="11" w:name="_Toc219628943"/>
      <w:r w:rsidRPr="00E35D9F">
        <w:rPr>
          <w:rFonts w:eastAsia="Times New Roman"/>
        </w:rPr>
        <w:t>DevOps Mindset &amp; Career Orientation</w:t>
      </w:r>
      <w:bookmarkEnd w:id="11"/>
    </w:p>
    <w:p w14:paraId="2401CB83" w14:textId="176B3447" w:rsidR="00E35D9F" w:rsidRDefault="00E35D9F" w:rsidP="00EB0419">
      <w:pPr>
        <w:pStyle w:val="li1"/>
        <w:numPr>
          <w:ilvl w:val="0"/>
          <w:numId w:val="2"/>
        </w:numPr>
      </w:pPr>
      <w:r>
        <w:rPr>
          <w:rStyle w:val="s1"/>
          <w:rFonts w:eastAsiaTheme="majorEastAsia"/>
        </w:rPr>
        <w:t>DevOps culture, workflows, and real industry pipelines</w:t>
      </w:r>
    </w:p>
    <w:p w14:paraId="73E92CDD" w14:textId="77777777" w:rsidR="00E35D9F" w:rsidRDefault="00E35D9F" w:rsidP="00EB0419">
      <w:pPr>
        <w:pStyle w:val="li2"/>
        <w:numPr>
          <w:ilvl w:val="0"/>
          <w:numId w:val="2"/>
        </w:numPr>
      </w:pPr>
      <w:r>
        <w:rPr>
          <w:rStyle w:val="s1"/>
          <w:rFonts w:eastAsiaTheme="majorEastAsia"/>
        </w:rPr>
        <w:t>Roles: Dev, QA, Ops, Cloud, SRE</w:t>
      </w:r>
    </w:p>
    <w:p w14:paraId="536B170A" w14:textId="77777777" w:rsidR="00E35D9F" w:rsidRPr="00E35D9F" w:rsidRDefault="00E35D9F" w:rsidP="00EB0419">
      <w:pPr>
        <w:pStyle w:val="li3"/>
        <w:numPr>
          <w:ilvl w:val="0"/>
          <w:numId w:val="2"/>
        </w:numPr>
        <w:rPr>
          <w:rStyle w:val="s1"/>
          <w:spacing w:val="0"/>
        </w:rPr>
      </w:pPr>
      <w:r>
        <w:rPr>
          <w:rStyle w:val="s1"/>
          <w:rFonts w:eastAsiaTheme="majorEastAsia"/>
        </w:rPr>
        <w:t>DevOps career roadmap</w:t>
      </w:r>
    </w:p>
    <w:p w14:paraId="023A555A" w14:textId="77777777" w:rsidR="00E35D9F" w:rsidRDefault="00E35D9F" w:rsidP="00E35D9F">
      <w:pPr>
        <w:pStyle w:val="Heading3"/>
        <w:ind w:firstLine="720"/>
        <w:rPr>
          <w:rFonts w:eastAsia="Times New Roman"/>
          <w:lang w:eastAsia="en-US"/>
        </w:rPr>
      </w:pPr>
      <w:bookmarkStart w:id="12" w:name="_Toc219628944"/>
      <w:r w:rsidRPr="00E35D9F">
        <w:rPr>
          <w:rFonts w:eastAsia="Times New Roman"/>
          <w:lang w:eastAsia="en-US"/>
        </w:rPr>
        <w:t>Environment Setup &amp; Virtualization</w:t>
      </w:r>
      <w:bookmarkEnd w:id="12"/>
    </w:p>
    <w:p w14:paraId="7FAC80B9" w14:textId="01738BFD" w:rsidR="00E35D9F" w:rsidRDefault="00E35D9F" w:rsidP="00EB0419">
      <w:pPr>
        <w:pStyle w:val="li1"/>
        <w:numPr>
          <w:ilvl w:val="0"/>
          <w:numId w:val="3"/>
        </w:numPr>
      </w:pPr>
      <w:r>
        <w:rPr>
          <w:rStyle w:val="s1"/>
          <w:rFonts w:eastAsiaTheme="majorEastAsia"/>
        </w:rPr>
        <w:t>VS Code, Git, CLI tools</w:t>
      </w:r>
    </w:p>
    <w:p w14:paraId="17D332AC" w14:textId="77777777" w:rsidR="00E35D9F" w:rsidRDefault="00E35D9F" w:rsidP="00EB0419">
      <w:pPr>
        <w:pStyle w:val="li2"/>
        <w:numPr>
          <w:ilvl w:val="0"/>
          <w:numId w:val="3"/>
        </w:numPr>
      </w:pPr>
      <w:r>
        <w:rPr>
          <w:rStyle w:val="s1"/>
          <w:rFonts w:eastAsiaTheme="majorEastAsia"/>
        </w:rPr>
        <w:t>VirtualBox &amp; Vagrant</w:t>
      </w:r>
    </w:p>
    <w:p w14:paraId="1C4BA576" w14:textId="77777777" w:rsidR="00E35D9F" w:rsidRPr="00E35D9F" w:rsidRDefault="00E35D9F" w:rsidP="00EB0419">
      <w:pPr>
        <w:pStyle w:val="li3"/>
        <w:numPr>
          <w:ilvl w:val="0"/>
          <w:numId w:val="3"/>
        </w:numPr>
        <w:rPr>
          <w:rStyle w:val="s1"/>
          <w:spacing w:val="0"/>
        </w:rPr>
      </w:pPr>
      <w:r>
        <w:rPr>
          <w:rStyle w:val="s1"/>
          <w:rFonts w:eastAsiaTheme="majorEastAsia"/>
        </w:rPr>
        <w:t>Local development environment setup</w:t>
      </w:r>
    </w:p>
    <w:p w14:paraId="47B4ECC3" w14:textId="4E2BF44C" w:rsidR="00E35D9F" w:rsidRDefault="00E35D9F" w:rsidP="00E35D9F">
      <w:pPr>
        <w:pStyle w:val="Heading3"/>
        <w:ind w:firstLine="720"/>
        <w:rPr>
          <w:rStyle w:val="s1"/>
        </w:rPr>
      </w:pPr>
      <w:bookmarkStart w:id="13" w:name="_Toc219628945"/>
      <w:r>
        <w:rPr>
          <w:rStyle w:val="s1"/>
        </w:rPr>
        <w:t>Linux Fundamentals</w:t>
      </w:r>
      <w:bookmarkEnd w:id="13"/>
    </w:p>
    <w:p w14:paraId="290C4D88" w14:textId="77777777" w:rsidR="00E35D9F" w:rsidRDefault="00E35D9F" w:rsidP="00EB0419">
      <w:pPr>
        <w:pStyle w:val="li1"/>
        <w:numPr>
          <w:ilvl w:val="0"/>
          <w:numId w:val="4"/>
        </w:numPr>
      </w:pPr>
      <w:r>
        <w:rPr>
          <w:rStyle w:val="s1"/>
          <w:rFonts w:eastAsiaTheme="majorEastAsia"/>
        </w:rPr>
        <w:t>Commands, permissions, SSH</w:t>
      </w:r>
    </w:p>
    <w:p w14:paraId="580716E9" w14:textId="77777777" w:rsidR="00E35D9F" w:rsidRDefault="00E35D9F" w:rsidP="00EB0419">
      <w:pPr>
        <w:pStyle w:val="li2"/>
        <w:numPr>
          <w:ilvl w:val="0"/>
          <w:numId w:val="4"/>
        </w:numPr>
      </w:pPr>
      <w:r>
        <w:rPr>
          <w:rStyle w:val="s1"/>
          <w:rFonts w:eastAsiaTheme="majorEastAsia"/>
        </w:rPr>
        <w:t>Processes, services, systemd</w:t>
      </w:r>
    </w:p>
    <w:p w14:paraId="022EF165" w14:textId="3D09B419" w:rsidR="00E35D9F" w:rsidRPr="002566CB" w:rsidRDefault="00E35D9F" w:rsidP="002566CB">
      <w:pPr>
        <w:pStyle w:val="li3"/>
        <w:numPr>
          <w:ilvl w:val="0"/>
          <w:numId w:val="4"/>
        </w:numPr>
      </w:pPr>
      <w:r>
        <w:rPr>
          <w:rStyle w:val="s1"/>
          <w:rFonts w:eastAsiaTheme="majorEastAsia"/>
        </w:rPr>
        <w:t>Server administration essentials</w:t>
      </w:r>
    </w:p>
    <w:p w14:paraId="01204A71" w14:textId="2952F2BE" w:rsidR="00E35D9F" w:rsidRDefault="00E35D9F" w:rsidP="00E35D9F">
      <w:pPr>
        <w:pStyle w:val="Heading3"/>
        <w:ind w:firstLine="720"/>
        <w:rPr>
          <w:rFonts w:eastAsia="Times New Roman"/>
          <w:lang w:eastAsia="en-US"/>
        </w:rPr>
      </w:pPr>
      <w:bookmarkStart w:id="14" w:name="_Toc219628946"/>
      <w:r w:rsidRPr="00E35D9F">
        <w:rPr>
          <w:rFonts w:eastAsia="Times New Roman"/>
          <w:lang w:eastAsia="en-US"/>
        </w:rPr>
        <w:t>Networking Basics</w:t>
      </w:r>
      <w:bookmarkEnd w:id="14"/>
    </w:p>
    <w:p w14:paraId="69FDE98D" w14:textId="77777777" w:rsidR="00E35D9F" w:rsidRPr="00E35D9F" w:rsidRDefault="00E35D9F" w:rsidP="00EB0419">
      <w:pPr>
        <w:numPr>
          <w:ilvl w:val="0"/>
          <w:numId w:val="5"/>
        </w:numPr>
        <w:spacing w:before="60" w:after="150" w:line="240" w:lineRule="auto"/>
        <w:rPr>
          <w:rFonts w:ascii="Ginto Copilot Variable" w:eastAsia="Times New Roman" w:hAnsi="Ginto Copilot Variable" w:cs="Times New Roman"/>
          <w:color w:val="26221F"/>
          <w:sz w:val="23"/>
          <w:szCs w:val="23"/>
          <w:lang w:eastAsia="en-US"/>
        </w:rPr>
      </w:pPr>
      <w:r w:rsidRPr="00E35D9F">
        <w:rPr>
          <w:rFonts w:ascii="Ginto Copilot Variable" w:eastAsia="Times New Roman" w:hAnsi="Ginto Copilot Variable" w:cs="Times New Roman"/>
          <w:color w:val="26221F"/>
          <w:spacing w:val="2"/>
          <w:sz w:val="23"/>
          <w:szCs w:val="23"/>
          <w:lang w:eastAsia="en-US"/>
        </w:rPr>
        <w:t>IP, DNS, ports, firewalls</w:t>
      </w:r>
    </w:p>
    <w:p w14:paraId="4C0D384F" w14:textId="48AFEA14" w:rsidR="00E35D9F" w:rsidRPr="002566CB" w:rsidRDefault="00E35D9F" w:rsidP="00E35D9F">
      <w:pPr>
        <w:numPr>
          <w:ilvl w:val="0"/>
          <w:numId w:val="5"/>
        </w:numPr>
        <w:spacing w:after="210" w:line="240" w:lineRule="auto"/>
        <w:rPr>
          <w:rFonts w:ascii="Ginto Copilot Variable" w:eastAsia="Times New Roman" w:hAnsi="Ginto Copilot Variable" w:cs="Times New Roman"/>
          <w:color w:val="26221F"/>
          <w:sz w:val="23"/>
          <w:szCs w:val="23"/>
          <w:lang w:eastAsia="en-US"/>
        </w:rPr>
      </w:pPr>
      <w:r w:rsidRPr="00E35D9F">
        <w:rPr>
          <w:rFonts w:ascii="Ginto Copilot Variable" w:eastAsia="Times New Roman" w:hAnsi="Ginto Copilot Variable" w:cs="Times New Roman"/>
          <w:color w:val="26221F"/>
          <w:spacing w:val="2"/>
          <w:sz w:val="23"/>
          <w:szCs w:val="23"/>
          <w:lang w:eastAsia="en-US"/>
        </w:rPr>
        <w:t>Subnets &amp; CIDR</w:t>
      </w:r>
    </w:p>
    <w:p w14:paraId="7CD8E47F" w14:textId="08B18F5E" w:rsidR="00E35D9F" w:rsidRDefault="00E35D9F" w:rsidP="00E35D9F">
      <w:pPr>
        <w:pStyle w:val="Heading3"/>
        <w:ind w:firstLine="720"/>
        <w:rPr>
          <w:rFonts w:eastAsia="Times New Roman"/>
          <w:lang w:eastAsia="en-US"/>
        </w:rPr>
      </w:pPr>
      <w:bookmarkStart w:id="15" w:name="_Toc219628947"/>
      <w:r w:rsidRPr="00E35D9F">
        <w:rPr>
          <w:rFonts w:eastAsia="Times New Roman"/>
          <w:lang w:eastAsia="en-US"/>
        </w:rPr>
        <w:t>YAML Fundamentals</w:t>
      </w:r>
      <w:bookmarkEnd w:id="15"/>
    </w:p>
    <w:p w14:paraId="78181D16" w14:textId="64602DDE" w:rsidR="00E35D9F" w:rsidRPr="00E35D9F" w:rsidRDefault="00E35D9F" w:rsidP="00EB0419">
      <w:pPr>
        <w:pStyle w:val="li1"/>
        <w:numPr>
          <w:ilvl w:val="0"/>
          <w:numId w:val="6"/>
        </w:numPr>
      </w:pPr>
      <w:r w:rsidRPr="00E35D9F">
        <w:rPr>
          <w:spacing w:val="2"/>
        </w:rPr>
        <w:t>Syntax, indentation</w:t>
      </w:r>
    </w:p>
    <w:p w14:paraId="5020C7C9" w14:textId="77777777" w:rsidR="00E35D9F" w:rsidRPr="00E35D9F" w:rsidRDefault="00E35D9F" w:rsidP="00EB0419">
      <w:pPr>
        <w:numPr>
          <w:ilvl w:val="0"/>
          <w:numId w:val="6"/>
        </w:numPr>
        <w:spacing w:after="210" w:line="240" w:lineRule="auto"/>
        <w:rPr>
          <w:rFonts w:ascii="Ginto Copilot Variable" w:eastAsia="Times New Roman" w:hAnsi="Ginto Copilot Variable" w:cs="Times New Roman"/>
          <w:color w:val="26221F"/>
          <w:sz w:val="23"/>
          <w:szCs w:val="23"/>
          <w:lang w:eastAsia="en-US"/>
        </w:rPr>
      </w:pPr>
      <w:r w:rsidRPr="00E35D9F">
        <w:rPr>
          <w:rFonts w:ascii="Ginto Copilot Variable" w:eastAsia="Times New Roman" w:hAnsi="Ginto Copilot Variable" w:cs="Times New Roman"/>
          <w:color w:val="26221F"/>
          <w:spacing w:val="2"/>
          <w:sz w:val="23"/>
          <w:szCs w:val="23"/>
          <w:lang w:eastAsia="en-US"/>
        </w:rPr>
        <w:t>YAML in DevOps tools (K8s, Ansible, CI/CD)</w:t>
      </w:r>
    </w:p>
    <w:p w14:paraId="5C94F17A" w14:textId="77777777" w:rsidR="003A4B4A" w:rsidRPr="00691961" w:rsidRDefault="003A4B4A" w:rsidP="002B4B8D">
      <w:pPr>
        <w:pStyle w:val="Heading2"/>
        <w:ind w:firstLine="720"/>
        <w:rPr>
          <w:rFonts w:eastAsia="Times New Roman"/>
          <w:color w:val="021730" w:themeColor="accent1" w:themeShade="80"/>
          <w:sz w:val="32"/>
          <w:szCs w:val="32"/>
          <w:lang w:eastAsia="en-US"/>
        </w:rPr>
      </w:pPr>
    </w:p>
    <w:p w14:paraId="3A4D3210" w14:textId="183423B4" w:rsidR="002B4B8D" w:rsidRPr="00691961" w:rsidRDefault="003A4B4A" w:rsidP="003A4B4A">
      <w:pPr>
        <w:pStyle w:val="Heading2"/>
        <w:rPr>
          <w:rFonts w:eastAsia="Times New Roman"/>
          <w:color w:val="021730" w:themeColor="accent1" w:themeShade="80"/>
          <w:sz w:val="24"/>
          <w:szCs w:val="24"/>
          <w:lang w:eastAsia="en-US"/>
        </w:rPr>
      </w:pPr>
      <w:bookmarkStart w:id="16" w:name="_Toc219628948"/>
      <w:r w:rsidRPr="00691961">
        <w:rPr>
          <w:rFonts w:eastAsia="Times New Roman"/>
          <w:color w:val="021730" w:themeColor="accent1" w:themeShade="80"/>
          <w:sz w:val="24"/>
          <w:szCs w:val="24"/>
          <w:lang w:eastAsia="en-US"/>
        </w:rPr>
        <w:t>PHASE 2 – CLOUD COMPUTING (AWS + AZURE + GCP)</w:t>
      </w:r>
      <w:bookmarkEnd w:id="16"/>
      <w:r w:rsidRPr="00691961">
        <w:rPr>
          <w:rFonts w:eastAsia="Times New Roman"/>
          <w:color w:val="021730" w:themeColor="accent1" w:themeShade="80"/>
          <w:sz w:val="24"/>
          <w:szCs w:val="24"/>
          <w:lang w:eastAsia="en-US"/>
        </w:rPr>
        <w:t xml:space="preserve"> </w:t>
      </w:r>
    </w:p>
    <w:p w14:paraId="3AE3C0F3" w14:textId="77777777" w:rsidR="00D72462" w:rsidRDefault="00D72462" w:rsidP="00D72462">
      <w:pPr>
        <w:pStyle w:val="Heading3"/>
        <w:ind w:firstLine="720"/>
        <w:rPr>
          <w:lang w:eastAsia="en-US"/>
        </w:rPr>
      </w:pPr>
    </w:p>
    <w:p w14:paraId="44C64B0E" w14:textId="5D8B0FA3" w:rsidR="002B4B8D" w:rsidRDefault="002B4B8D" w:rsidP="00D72462">
      <w:pPr>
        <w:pStyle w:val="Heading3"/>
        <w:ind w:firstLine="720"/>
        <w:rPr>
          <w:lang w:eastAsia="en-US"/>
        </w:rPr>
      </w:pPr>
      <w:bookmarkStart w:id="17" w:name="_Toc219628949"/>
      <w:r>
        <w:rPr>
          <w:lang w:eastAsia="en-US"/>
        </w:rPr>
        <w:t>Cloud Fundamentals</w:t>
      </w:r>
      <w:bookmarkEnd w:id="17"/>
    </w:p>
    <w:p w14:paraId="141F66A8" w14:textId="259DE390" w:rsidR="002B4B8D" w:rsidRDefault="002B4B8D" w:rsidP="00EB0419">
      <w:pPr>
        <w:pStyle w:val="li1"/>
        <w:numPr>
          <w:ilvl w:val="0"/>
          <w:numId w:val="7"/>
        </w:numPr>
      </w:pPr>
      <w:r>
        <w:rPr>
          <w:rStyle w:val="s1"/>
          <w:rFonts w:eastAsiaTheme="majorEastAsia"/>
        </w:rPr>
        <w:t>Regions, AZs, global infrastructure</w:t>
      </w:r>
    </w:p>
    <w:p w14:paraId="13B1EBE3" w14:textId="77777777" w:rsidR="002B4B8D" w:rsidRDefault="002B4B8D" w:rsidP="00EB0419">
      <w:pPr>
        <w:pStyle w:val="li2"/>
        <w:numPr>
          <w:ilvl w:val="0"/>
          <w:numId w:val="7"/>
        </w:numPr>
      </w:pPr>
      <w:r>
        <w:rPr>
          <w:rStyle w:val="s1"/>
          <w:rFonts w:eastAsiaTheme="majorEastAsia"/>
        </w:rPr>
        <w:t>IaaS, PaaS, SaaS</w:t>
      </w:r>
    </w:p>
    <w:p w14:paraId="2BB3276D" w14:textId="77777777" w:rsidR="002B4B8D" w:rsidRDefault="002B4B8D" w:rsidP="00EB0419">
      <w:pPr>
        <w:pStyle w:val="li2"/>
        <w:numPr>
          <w:ilvl w:val="0"/>
          <w:numId w:val="7"/>
        </w:numPr>
      </w:pPr>
      <w:r>
        <w:rPr>
          <w:rStyle w:val="s1"/>
          <w:rFonts w:eastAsiaTheme="majorEastAsia"/>
        </w:rPr>
        <w:t>Shared responsibility model</w:t>
      </w:r>
    </w:p>
    <w:p w14:paraId="0AA9969B" w14:textId="77777777" w:rsidR="002B4B8D" w:rsidRDefault="002B4B8D" w:rsidP="002B4B8D">
      <w:pPr>
        <w:spacing w:before="60" w:after="90" w:line="240" w:lineRule="auto"/>
        <w:rPr>
          <w:lang w:eastAsia="en-US"/>
        </w:rPr>
      </w:pPr>
    </w:p>
    <w:p w14:paraId="0119C105" w14:textId="56DA2AD2" w:rsidR="002B4B8D" w:rsidRDefault="002B4B8D" w:rsidP="002B4B8D">
      <w:pPr>
        <w:pStyle w:val="Heading3"/>
        <w:ind w:firstLine="720"/>
        <w:rPr>
          <w:rFonts w:eastAsia="Times New Roman"/>
          <w:lang w:eastAsia="en-US"/>
        </w:rPr>
      </w:pPr>
      <w:bookmarkStart w:id="18" w:name="_Toc219628950"/>
      <w:r w:rsidRPr="002B4B8D">
        <w:rPr>
          <w:rFonts w:eastAsia="Times New Roman"/>
          <w:lang w:eastAsia="en-US"/>
        </w:rPr>
        <w:t>AWS Core Services (Hands</w:t>
      </w:r>
      <w:r w:rsidRPr="002B4B8D">
        <w:rPr>
          <w:rFonts w:eastAsia="Times New Roman"/>
          <w:lang w:eastAsia="en-US"/>
        </w:rPr>
        <w:noBreakHyphen/>
        <w:t>On)</w:t>
      </w:r>
      <w:bookmarkEnd w:id="18"/>
    </w:p>
    <w:p w14:paraId="262CA813" w14:textId="17F7EE58" w:rsidR="002B4B8D" w:rsidRPr="002B4B8D" w:rsidRDefault="002B4B8D" w:rsidP="00EB0419">
      <w:pPr>
        <w:pStyle w:val="li1"/>
        <w:numPr>
          <w:ilvl w:val="0"/>
          <w:numId w:val="8"/>
        </w:numPr>
        <w:rPr>
          <w:rStyle w:val="s1"/>
          <w:spacing w:val="0"/>
        </w:rPr>
      </w:pPr>
      <w:r>
        <w:rPr>
          <w:rStyle w:val="s1"/>
          <w:rFonts w:eastAsiaTheme="majorEastAsia"/>
        </w:rPr>
        <w:t>IAM (Identity and Access Management)</w:t>
      </w:r>
    </w:p>
    <w:p w14:paraId="3C96B98E" w14:textId="206C7C83" w:rsidR="002B4B8D" w:rsidRPr="00C06258" w:rsidRDefault="002B4B8D" w:rsidP="00EB0419">
      <w:pPr>
        <w:pStyle w:val="li1"/>
        <w:numPr>
          <w:ilvl w:val="0"/>
          <w:numId w:val="8"/>
        </w:numPr>
        <w:rPr>
          <w:rStyle w:val="s1"/>
          <w:spacing w:val="0"/>
        </w:rPr>
      </w:pPr>
      <w:r>
        <w:rPr>
          <w:rStyle w:val="s1"/>
          <w:rFonts w:eastAsiaTheme="majorEastAsia"/>
        </w:rPr>
        <w:t>EC2 (Elastic Compute Cloud)</w:t>
      </w:r>
      <w:r w:rsidR="00121D2E">
        <w:rPr>
          <w:rStyle w:val="s1"/>
          <w:rFonts w:eastAsiaTheme="majorEastAsia"/>
        </w:rPr>
        <w:tab/>
      </w:r>
    </w:p>
    <w:p w14:paraId="5C134F32" w14:textId="0026BF6F" w:rsidR="00C06258" w:rsidRPr="00C06258" w:rsidRDefault="00C06258" w:rsidP="00C06258">
      <w:pPr>
        <w:pStyle w:val="li1"/>
        <w:numPr>
          <w:ilvl w:val="0"/>
          <w:numId w:val="8"/>
        </w:numPr>
        <w:rPr>
          <w:rStyle w:val="s1"/>
          <w:spacing w:val="0"/>
        </w:rPr>
      </w:pPr>
      <w:r>
        <w:rPr>
          <w:rStyle w:val="s1"/>
          <w:rFonts w:eastAsiaTheme="majorEastAsia"/>
        </w:rPr>
        <w:t>EBS (Elastic Block Storage)</w:t>
      </w:r>
    </w:p>
    <w:p w14:paraId="1020AE7C" w14:textId="61109D0B" w:rsidR="002B4B8D" w:rsidRPr="002B4B8D" w:rsidRDefault="002B4B8D" w:rsidP="00EB0419">
      <w:pPr>
        <w:pStyle w:val="li1"/>
        <w:numPr>
          <w:ilvl w:val="0"/>
          <w:numId w:val="8"/>
        </w:numPr>
        <w:rPr>
          <w:rStyle w:val="s1"/>
          <w:spacing w:val="0"/>
        </w:rPr>
      </w:pPr>
      <w:r>
        <w:rPr>
          <w:rStyle w:val="s1"/>
          <w:rFonts w:eastAsiaTheme="majorEastAsia"/>
        </w:rPr>
        <w:t>S3 (Simple Storage service)</w:t>
      </w:r>
    </w:p>
    <w:p w14:paraId="6245E3A8" w14:textId="2B72306B" w:rsidR="002B4B8D" w:rsidRPr="002B4B8D" w:rsidRDefault="002B4B8D" w:rsidP="00EB0419">
      <w:pPr>
        <w:pStyle w:val="li2"/>
        <w:numPr>
          <w:ilvl w:val="0"/>
          <w:numId w:val="8"/>
        </w:numPr>
        <w:rPr>
          <w:rStyle w:val="s1"/>
          <w:spacing w:val="0"/>
        </w:rPr>
      </w:pPr>
      <w:r>
        <w:rPr>
          <w:rStyle w:val="s1"/>
          <w:rFonts w:eastAsiaTheme="majorEastAsia"/>
        </w:rPr>
        <w:t>VPC (Virtual Provide Cloud)</w:t>
      </w:r>
    </w:p>
    <w:p w14:paraId="3C109D68" w14:textId="33A8A9DC" w:rsidR="002B4B8D" w:rsidRPr="00A0607B" w:rsidRDefault="002B4B8D" w:rsidP="00EB0419">
      <w:pPr>
        <w:pStyle w:val="li2"/>
        <w:numPr>
          <w:ilvl w:val="0"/>
          <w:numId w:val="8"/>
        </w:numPr>
        <w:rPr>
          <w:rStyle w:val="s1"/>
          <w:spacing w:val="0"/>
        </w:rPr>
      </w:pPr>
      <w:r>
        <w:rPr>
          <w:rStyle w:val="s1"/>
          <w:rFonts w:eastAsiaTheme="majorEastAsia"/>
        </w:rPr>
        <w:t>ELB (Elastic Load Balancer)</w:t>
      </w:r>
    </w:p>
    <w:p w14:paraId="7834CB85" w14:textId="3DE0E5EB" w:rsidR="00A0607B" w:rsidRPr="00A0607B" w:rsidRDefault="00A0607B" w:rsidP="00A0607B">
      <w:pPr>
        <w:pStyle w:val="li2"/>
        <w:numPr>
          <w:ilvl w:val="0"/>
          <w:numId w:val="8"/>
        </w:numPr>
        <w:rPr>
          <w:rStyle w:val="s1"/>
          <w:spacing w:val="0"/>
        </w:rPr>
      </w:pPr>
      <w:r>
        <w:rPr>
          <w:rStyle w:val="s1"/>
          <w:rFonts w:eastAsiaTheme="majorEastAsia"/>
        </w:rPr>
        <w:t>Auto Scaling</w:t>
      </w:r>
    </w:p>
    <w:p w14:paraId="7924422B" w14:textId="1B8F5DB8" w:rsidR="002B4B8D" w:rsidRDefault="002B4B8D" w:rsidP="00EB0419">
      <w:pPr>
        <w:pStyle w:val="li2"/>
        <w:numPr>
          <w:ilvl w:val="0"/>
          <w:numId w:val="8"/>
        </w:numPr>
      </w:pPr>
      <w:r>
        <w:rPr>
          <w:rStyle w:val="s1"/>
          <w:rFonts w:eastAsiaTheme="majorEastAsia"/>
        </w:rPr>
        <w:t>RDS (Relational Database Service)</w:t>
      </w:r>
    </w:p>
    <w:p w14:paraId="594E78A2" w14:textId="1044A837" w:rsidR="002B4B8D" w:rsidRPr="002B4B8D" w:rsidRDefault="002B4B8D" w:rsidP="00EB0419">
      <w:pPr>
        <w:pStyle w:val="li2"/>
        <w:numPr>
          <w:ilvl w:val="0"/>
          <w:numId w:val="8"/>
        </w:numPr>
        <w:rPr>
          <w:rStyle w:val="s1"/>
          <w:spacing w:val="0"/>
        </w:rPr>
      </w:pPr>
      <w:r>
        <w:rPr>
          <w:rStyle w:val="s1"/>
          <w:rFonts w:eastAsiaTheme="majorEastAsia"/>
        </w:rPr>
        <w:t>Route 53</w:t>
      </w:r>
    </w:p>
    <w:p w14:paraId="714BD0D1" w14:textId="437C9172" w:rsidR="002B4B8D" w:rsidRDefault="00A0607B" w:rsidP="00471660">
      <w:pPr>
        <w:pStyle w:val="li2"/>
        <w:numPr>
          <w:ilvl w:val="0"/>
          <w:numId w:val="8"/>
        </w:numPr>
      </w:pPr>
      <w:r>
        <w:rPr>
          <w:rStyle w:val="s1"/>
          <w:rFonts w:eastAsiaTheme="majorEastAsia"/>
        </w:rPr>
        <w:t>CloudWatch</w:t>
      </w:r>
    </w:p>
    <w:p w14:paraId="362C9B41" w14:textId="77777777" w:rsidR="002B4B8D" w:rsidRPr="002B4B8D" w:rsidRDefault="002B4B8D" w:rsidP="00EB0419">
      <w:pPr>
        <w:pStyle w:val="li2"/>
        <w:numPr>
          <w:ilvl w:val="0"/>
          <w:numId w:val="8"/>
        </w:numPr>
        <w:rPr>
          <w:rStyle w:val="s1"/>
          <w:spacing w:val="0"/>
        </w:rPr>
      </w:pPr>
      <w:r>
        <w:rPr>
          <w:rStyle w:val="s1"/>
          <w:rFonts w:eastAsiaTheme="majorEastAsia"/>
        </w:rPr>
        <w:t>Lambda</w:t>
      </w:r>
    </w:p>
    <w:p w14:paraId="0496DAF0" w14:textId="1C6F9EEB" w:rsidR="002B4B8D" w:rsidRDefault="002B4B8D" w:rsidP="00EB0419">
      <w:pPr>
        <w:pStyle w:val="li2"/>
        <w:numPr>
          <w:ilvl w:val="0"/>
          <w:numId w:val="8"/>
        </w:numPr>
      </w:pPr>
      <w:r>
        <w:rPr>
          <w:rStyle w:val="s1"/>
          <w:rFonts w:eastAsiaTheme="majorEastAsia"/>
        </w:rPr>
        <w:t>AWS CLI</w:t>
      </w:r>
      <w:r>
        <w:rPr>
          <w:rStyle w:val="s1"/>
          <w:spacing w:val="0"/>
        </w:rPr>
        <w:t xml:space="preserve">, </w:t>
      </w:r>
      <w:r w:rsidRPr="002B4B8D">
        <w:rPr>
          <w:rStyle w:val="s1"/>
          <w:rFonts w:eastAsiaTheme="majorEastAsia"/>
        </w:rPr>
        <w:t>CloudShell</w:t>
      </w:r>
    </w:p>
    <w:p w14:paraId="2A59EA27" w14:textId="77777777" w:rsidR="002B4B8D" w:rsidRPr="002B4B8D" w:rsidRDefault="002B4B8D" w:rsidP="00EB0419">
      <w:pPr>
        <w:pStyle w:val="li3"/>
        <w:numPr>
          <w:ilvl w:val="0"/>
          <w:numId w:val="8"/>
        </w:numPr>
        <w:rPr>
          <w:rStyle w:val="s1"/>
          <w:spacing w:val="0"/>
        </w:rPr>
      </w:pPr>
      <w:r>
        <w:rPr>
          <w:rStyle w:val="s1"/>
          <w:rFonts w:eastAsiaTheme="majorEastAsia"/>
        </w:rPr>
        <w:t>SSL Certificates (ACM)</w:t>
      </w:r>
    </w:p>
    <w:p w14:paraId="39FB7F92" w14:textId="77777777" w:rsidR="002B4B8D" w:rsidRDefault="002B4B8D" w:rsidP="002B4B8D">
      <w:pPr>
        <w:pStyle w:val="li3"/>
        <w:rPr>
          <w:rStyle w:val="s1"/>
          <w:rFonts w:eastAsiaTheme="majorEastAsia"/>
        </w:rPr>
      </w:pPr>
    </w:p>
    <w:p w14:paraId="0F9E10A4" w14:textId="6C31A23A" w:rsidR="002B4B8D" w:rsidRDefault="002B4B8D" w:rsidP="002B4B8D">
      <w:pPr>
        <w:pStyle w:val="Heading3"/>
        <w:ind w:firstLine="720"/>
        <w:rPr>
          <w:rStyle w:val="s1"/>
        </w:rPr>
      </w:pPr>
      <w:bookmarkStart w:id="19" w:name="_Toc219628951"/>
      <w:r>
        <w:rPr>
          <w:rStyle w:val="s1"/>
        </w:rPr>
        <w:lastRenderedPageBreak/>
        <w:t>Microsoft Azure Cloud Services (Hands-On)</w:t>
      </w:r>
      <w:bookmarkEnd w:id="19"/>
    </w:p>
    <w:p w14:paraId="3812DAC2" w14:textId="01C6F716" w:rsidR="002B4B8D" w:rsidRPr="002B4B8D" w:rsidRDefault="002B4B8D" w:rsidP="00EB0419">
      <w:pPr>
        <w:pStyle w:val="li1"/>
        <w:numPr>
          <w:ilvl w:val="0"/>
          <w:numId w:val="8"/>
        </w:numPr>
        <w:rPr>
          <w:rStyle w:val="s1"/>
          <w:spacing w:val="0"/>
        </w:rPr>
      </w:pPr>
      <w:r>
        <w:rPr>
          <w:rStyle w:val="s1"/>
          <w:rFonts w:eastAsiaTheme="majorEastAsia"/>
        </w:rPr>
        <w:t>Azure AD</w:t>
      </w:r>
    </w:p>
    <w:p w14:paraId="465F20F0" w14:textId="38496884" w:rsidR="002B4B8D" w:rsidRPr="002B4B8D" w:rsidRDefault="002B4B8D" w:rsidP="00EB0419">
      <w:pPr>
        <w:pStyle w:val="li1"/>
        <w:numPr>
          <w:ilvl w:val="0"/>
          <w:numId w:val="8"/>
        </w:numPr>
        <w:rPr>
          <w:rStyle w:val="s1"/>
          <w:spacing w:val="0"/>
        </w:rPr>
      </w:pPr>
      <w:r>
        <w:rPr>
          <w:rStyle w:val="s1"/>
          <w:rFonts w:eastAsiaTheme="majorEastAsia"/>
        </w:rPr>
        <w:t>Azure VM</w:t>
      </w:r>
    </w:p>
    <w:p w14:paraId="04B68545" w14:textId="1783C807" w:rsidR="002B4B8D" w:rsidRPr="005A77CA" w:rsidRDefault="002B4B8D" w:rsidP="00EB0419">
      <w:pPr>
        <w:pStyle w:val="li1"/>
        <w:numPr>
          <w:ilvl w:val="0"/>
          <w:numId w:val="8"/>
        </w:numPr>
        <w:rPr>
          <w:rStyle w:val="s1"/>
          <w:spacing w:val="0"/>
        </w:rPr>
      </w:pPr>
      <w:r>
        <w:rPr>
          <w:rStyle w:val="s1"/>
          <w:rFonts w:eastAsiaTheme="majorEastAsia"/>
        </w:rPr>
        <w:t>Disk Storage</w:t>
      </w:r>
    </w:p>
    <w:p w14:paraId="3B7445F9" w14:textId="77777777" w:rsidR="005A77CA" w:rsidRPr="00930934" w:rsidRDefault="005A77CA" w:rsidP="005A77CA">
      <w:pPr>
        <w:pStyle w:val="li1"/>
        <w:numPr>
          <w:ilvl w:val="0"/>
          <w:numId w:val="8"/>
        </w:numPr>
        <w:rPr>
          <w:rStyle w:val="s1"/>
          <w:spacing w:val="0"/>
        </w:rPr>
      </w:pPr>
      <w:r>
        <w:rPr>
          <w:rStyle w:val="s1"/>
          <w:rFonts w:eastAsiaTheme="majorEastAsia"/>
        </w:rPr>
        <w:t>Blob Storage</w:t>
      </w:r>
    </w:p>
    <w:p w14:paraId="4CEEED79" w14:textId="23A78FDD" w:rsidR="00930934" w:rsidRPr="00930934" w:rsidRDefault="00930934" w:rsidP="00930934">
      <w:pPr>
        <w:pStyle w:val="li1"/>
        <w:numPr>
          <w:ilvl w:val="0"/>
          <w:numId w:val="8"/>
        </w:numPr>
        <w:rPr>
          <w:rStyle w:val="s1"/>
          <w:spacing w:val="0"/>
        </w:rPr>
      </w:pPr>
      <w:r>
        <w:rPr>
          <w:rStyle w:val="s1"/>
          <w:rFonts w:eastAsiaTheme="majorEastAsia"/>
        </w:rPr>
        <w:t xml:space="preserve">Vnet (Azure Virtual Networking) </w:t>
      </w:r>
    </w:p>
    <w:p w14:paraId="71C383F6" w14:textId="0B121DF7" w:rsidR="002B4B8D" w:rsidRPr="00CF52EE" w:rsidRDefault="002B4B8D" w:rsidP="00EB0419">
      <w:pPr>
        <w:pStyle w:val="li1"/>
        <w:numPr>
          <w:ilvl w:val="0"/>
          <w:numId w:val="8"/>
        </w:numPr>
        <w:rPr>
          <w:rStyle w:val="s1"/>
          <w:spacing w:val="0"/>
        </w:rPr>
      </w:pPr>
      <w:r>
        <w:rPr>
          <w:rStyle w:val="s1"/>
          <w:rFonts w:eastAsiaTheme="majorEastAsia"/>
        </w:rPr>
        <w:t>Load Balancer/ App Gateway</w:t>
      </w:r>
    </w:p>
    <w:p w14:paraId="1D92DF8A" w14:textId="2337CE9A" w:rsidR="00CF52EE" w:rsidRPr="00075340" w:rsidRDefault="00CF52EE" w:rsidP="00CF52EE">
      <w:pPr>
        <w:pStyle w:val="li1"/>
        <w:numPr>
          <w:ilvl w:val="0"/>
          <w:numId w:val="8"/>
        </w:numPr>
        <w:rPr>
          <w:rStyle w:val="s1"/>
          <w:spacing w:val="0"/>
        </w:rPr>
      </w:pPr>
      <w:r>
        <w:rPr>
          <w:rStyle w:val="s1"/>
          <w:rFonts w:eastAsiaTheme="majorEastAsia"/>
        </w:rPr>
        <w:t>Azure Autoscale</w:t>
      </w:r>
    </w:p>
    <w:p w14:paraId="75CCD85C" w14:textId="612F2D63" w:rsidR="00075340" w:rsidRPr="00AA4B9E" w:rsidRDefault="00075340" w:rsidP="00CF52EE">
      <w:pPr>
        <w:pStyle w:val="li1"/>
        <w:numPr>
          <w:ilvl w:val="0"/>
          <w:numId w:val="8"/>
        </w:numPr>
        <w:rPr>
          <w:rStyle w:val="s1"/>
          <w:spacing w:val="0"/>
        </w:rPr>
      </w:pPr>
      <w:r>
        <w:rPr>
          <w:rStyle w:val="s1"/>
          <w:rFonts w:eastAsiaTheme="majorEastAsia"/>
        </w:rPr>
        <w:t>Azure SQL Database</w:t>
      </w:r>
    </w:p>
    <w:p w14:paraId="3CCB0196" w14:textId="47947D3C" w:rsidR="00AA4B9E" w:rsidRPr="00CF52EE" w:rsidRDefault="00AA4B9E" w:rsidP="00CF52EE">
      <w:pPr>
        <w:pStyle w:val="li1"/>
        <w:numPr>
          <w:ilvl w:val="0"/>
          <w:numId w:val="8"/>
        </w:numPr>
        <w:rPr>
          <w:rStyle w:val="s1"/>
          <w:spacing w:val="0"/>
        </w:rPr>
      </w:pPr>
      <w:r>
        <w:rPr>
          <w:rStyle w:val="s1"/>
          <w:rFonts w:eastAsiaTheme="majorEastAsia"/>
        </w:rPr>
        <w:t>Azure DNS</w:t>
      </w:r>
    </w:p>
    <w:p w14:paraId="0EB6DC89" w14:textId="0506241B" w:rsidR="002B4B8D" w:rsidRPr="002B4B8D" w:rsidRDefault="002B4B8D" w:rsidP="00EB0419">
      <w:pPr>
        <w:pStyle w:val="li1"/>
        <w:numPr>
          <w:ilvl w:val="0"/>
          <w:numId w:val="8"/>
        </w:numPr>
        <w:rPr>
          <w:rStyle w:val="s1"/>
          <w:spacing w:val="0"/>
        </w:rPr>
      </w:pPr>
      <w:r>
        <w:rPr>
          <w:rStyle w:val="s1"/>
          <w:rFonts w:eastAsiaTheme="majorEastAsia"/>
        </w:rPr>
        <w:t xml:space="preserve">Azure </w:t>
      </w:r>
      <w:r w:rsidR="00AA4B9E">
        <w:rPr>
          <w:rStyle w:val="s1"/>
          <w:rFonts w:eastAsiaTheme="majorEastAsia"/>
        </w:rPr>
        <w:t>Monitor</w:t>
      </w:r>
    </w:p>
    <w:p w14:paraId="56051C94" w14:textId="0463BA26" w:rsidR="002B4B8D" w:rsidRPr="006F631B" w:rsidRDefault="00765318" w:rsidP="00EB0419">
      <w:pPr>
        <w:pStyle w:val="li1"/>
        <w:numPr>
          <w:ilvl w:val="0"/>
          <w:numId w:val="8"/>
        </w:numPr>
        <w:rPr>
          <w:rStyle w:val="s1"/>
          <w:spacing w:val="0"/>
        </w:rPr>
      </w:pPr>
      <w:r>
        <w:rPr>
          <w:rStyle w:val="s1"/>
          <w:rFonts w:eastAsiaTheme="majorEastAsia"/>
        </w:rPr>
        <w:t>Azure Functions</w:t>
      </w:r>
    </w:p>
    <w:p w14:paraId="6F49B4CF" w14:textId="6925DF2C" w:rsidR="006F631B" w:rsidRPr="006F631B" w:rsidRDefault="006F631B" w:rsidP="006F631B">
      <w:pPr>
        <w:pStyle w:val="li1"/>
        <w:numPr>
          <w:ilvl w:val="0"/>
          <w:numId w:val="8"/>
        </w:numPr>
        <w:rPr>
          <w:rStyle w:val="s1"/>
          <w:spacing w:val="0"/>
        </w:rPr>
      </w:pPr>
      <w:r>
        <w:rPr>
          <w:rStyle w:val="s1"/>
          <w:spacing w:val="0"/>
        </w:rPr>
        <w:t>Azure CLI &amp; Azure CloudShell</w:t>
      </w:r>
    </w:p>
    <w:p w14:paraId="4A09C87A" w14:textId="481E72C8" w:rsidR="00765318" w:rsidRPr="00AA4B9E" w:rsidRDefault="00765318" w:rsidP="00AA4B9E">
      <w:pPr>
        <w:pStyle w:val="li1"/>
        <w:numPr>
          <w:ilvl w:val="0"/>
          <w:numId w:val="8"/>
        </w:numPr>
        <w:rPr>
          <w:rStyle w:val="s1"/>
          <w:spacing w:val="0"/>
        </w:rPr>
      </w:pPr>
      <w:r>
        <w:rPr>
          <w:rStyle w:val="s1"/>
          <w:rFonts w:eastAsiaTheme="majorEastAsia"/>
        </w:rPr>
        <w:t xml:space="preserve">Azure </w:t>
      </w:r>
      <w:r w:rsidR="00092088">
        <w:rPr>
          <w:rStyle w:val="s1"/>
          <w:rFonts w:eastAsiaTheme="majorEastAsia"/>
        </w:rPr>
        <w:t>SSL Certificates</w:t>
      </w:r>
    </w:p>
    <w:p w14:paraId="36A951E1" w14:textId="77777777" w:rsidR="00765318" w:rsidRDefault="00765318" w:rsidP="00765318">
      <w:pPr>
        <w:pStyle w:val="li1"/>
        <w:rPr>
          <w:rStyle w:val="s1"/>
          <w:rFonts w:eastAsiaTheme="majorEastAsia"/>
        </w:rPr>
      </w:pPr>
    </w:p>
    <w:p w14:paraId="3F936277" w14:textId="370A665B" w:rsidR="00765318" w:rsidRDefault="00765318" w:rsidP="00765318">
      <w:pPr>
        <w:pStyle w:val="Heading3"/>
        <w:ind w:firstLine="720"/>
        <w:rPr>
          <w:rStyle w:val="s1"/>
        </w:rPr>
      </w:pPr>
      <w:bookmarkStart w:id="20" w:name="_Toc219628952"/>
      <w:r>
        <w:rPr>
          <w:rStyle w:val="s1"/>
        </w:rPr>
        <w:t>Google Cloud Platform (Hands-On)</w:t>
      </w:r>
      <w:bookmarkEnd w:id="20"/>
    </w:p>
    <w:p w14:paraId="5DA7ABA6" w14:textId="75B6152B" w:rsidR="00765318" w:rsidRPr="002B4B8D" w:rsidRDefault="00765318" w:rsidP="00EB0419">
      <w:pPr>
        <w:pStyle w:val="li1"/>
        <w:numPr>
          <w:ilvl w:val="0"/>
          <w:numId w:val="8"/>
        </w:numPr>
        <w:rPr>
          <w:rStyle w:val="s1"/>
          <w:spacing w:val="0"/>
        </w:rPr>
      </w:pPr>
      <w:r>
        <w:rPr>
          <w:rStyle w:val="s1"/>
          <w:rFonts w:eastAsiaTheme="majorEastAsia"/>
        </w:rPr>
        <w:t>Cloud IAM</w:t>
      </w:r>
    </w:p>
    <w:p w14:paraId="0470E43D" w14:textId="24536031" w:rsidR="00765318" w:rsidRPr="009178EE" w:rsidRDefault="00765318" w:rsidP="00EB0419">
      <w:pPr>
        <w:pStyle w:val="li1"/>
        <w:numPr>
          <w:ilvl w:val="0"/>
          <w:numId w:val="8"/>
        </w:numPr>
        <w:rPr>
          <w:rStyle w:val="s1"/>
          <w:spacing w:val="0"/>
        </w:rPr>
      </w:pPr>
      <w:r>
        <w:rPr>
          <w:rStyle w:val="s1"/>
          <w:rFonts w:eastAsiaTheme="majorEastAsia"/>
        </w:rPr>
        <w:t>Compute Engine</w:t>
      </w:r>
    </w:p>
    <w:p w14:paraId="71C6B142" w14:textId="505365BA" w:rsidR="009178EE" w:rsidRPr="002B4B8D" w:rsidRDefault="009178EE" w:rsidP="00EB0419">
      <w:pPr>
        <w:pStyle w:val="li1"/>
        <w:numPr>
          <w:ilvl w:val="0"/>
          <w:numId w:val="8"/>
        </w:numPr>
        <w:rPr>
          <w:rStyle w:val="s1"/>
          <w:spacing w:val="0"/>
        </w:rPr>
      </w:pPr>
      <w:r>
        <w:rPr>
          <w:rStyle w:val="s1"/>
          <w:rFonts w:eastAsiaTheme="majorEastAsia"/>
        </w:rPr>
        <w:t>Persistent Disk</w:t>
      </w:r>
    </w:p>
    <w:p w14:paraId="79F09EF8" w14:textId="76151920" w:rsidR="00765318" w:rsidRPr="001A47CE" w:rsidRDefault="00765318" w:rsidP="00EB0419">
      <w:pPr>
        <w:pStyle w:val="li1"/>
        <w:numPr>
          <w:ilvl w:val="0"/>
          <w:numId w:val="8"/>
        </w:numPr>
        <w:rPr>
          <w:rStyle w:val="s1"/>
          <w:spacing w:val="0"/>
        </w:rPr>
      </w:pPr>
      <w:r>
        <w:rPr>
          <w:rStyle w:val="s1"/>
          <w:rFonts w:eastAsiaTheme="majorEastAsia"/>
        </w:rPr>
        <w:t>Cloud Storage</w:t>
      </w:r>
    </w:p>
    <w:p w14:paraId="6827AE36" w14:textId="53CC68B6" w:rsidR="001A47CE" w:rsidRPr="00892A39" w:rsidRDefault="001A47CE" w:rsidP="00EB0419">
      <w:pPr>
        <w:pStyle w:val="li1"/>
        <w:numPr>
          <w:ilvl w:val="0"/>
          <w:numId w:val="8"/>
        </w:numPr>
        <w:rPr>
          <w:rStyle w:val="s1"/>
          <w:spacing w:val="0"/>
        </w:rPr>
      </w:pPr>
      <w:r>
        <w:rPr>
          <w:rStyle w:val="s1"/>
          <w:rFonts w:eastAsiaTheme="majorEastAsia"/>
        </w:rPr>
        <w:t>VPC</w:t>
      </w:r>
    </w:p>
    <w:p w14:paraId="36DD4688" w14:textId="5E64463E" w:rsidR="00892A39" w:rsidRPr="00892A39" w:rsidRDefault="00892A39" w:rsidP="00EB0419">
      <w:pPr>
        <w:pStyle w:val="li1"/>
        <w:numPr>
          <w:ilvl w:val="0"/>
          <w:numId w:val="8"/>
        </w:numPr>
        <w:rPr>
          <w:rStyle w:val="s1"/>
          <w:spacing w:val="0"/>
        </w:rPr>
      </w:pPr>
      <w:r>
        <w:rPr>
          <w:rStyle w:val="s1"/>
          <w:rFonts w:eastAsiaTheme="majorEastAsia"/>
        </w:rPr>
        <w:t>Cloud Load Balancing</w:t>
      </w:r>
    </w:p>
    <w:p w14:paraId="1B79395B" w14:textId="4E8EDCF9" w:rsidR="00892A39" w:rsidRPr="00075340" w:rsidRDefault="00A279B1" w:rsidP="00EB0419">
      <w:pPr>
        <w:pStyle w:val="li1"/>
        <w:numPr>
          <w:ilvl w:val="0"/>
          <w:numId w:val="8"/>
        </w:numPr>
        <w:rPr>
          <w:rStyle w:val="s1"/>
          <w:spacing w:val="0"/>
        </w:rPr>
      </w:pPr>
      <w:r>
        <w:rPr>
          <w:rStyle w:val="s1"/>
          <w:rFonts w:eastAsiaTheme="majorEastAsia"/>
        </w:rPr>
        <w:t>Autoscaler</w:t>
      </w:r>
    </w:p>
    <w:p w14:paraId="46E1C836" w14:textId="1919904F" w:rsidR="00075340" w:rsidRPr="00765318" w:rsidRDefault="00075340" w:rsidP="00EB0419">
      <w:pPr>
        <w:pStyle w:val="li1"/>
        <w:numPr>
          <w:ilvl w:val="0"/>
          <w:numId w:val="8"/>
        </w:numPr>
        <w:rPr>
          <w:rStyle w:val="s1"/>
          <w:spacing w:val="0"/>
        </w:rPr>
      </w:pPr>
      <w:r>
        <w:rPr>
          <w:rStyle w:val="s1"/>
          <w:rFonts w:eastAsiaTheme="majorEastAsia"/>
        </w:rPr>
        <w:t>Cloud SQL</w:t>
      </w:r>
    </w:p>
    <w:p w14:paraId="6EAFF5DA" w14:textId="77777777" w:rsidR="00A4318E" w:rsidRPr="00A4318E" w:rsidRDefault="00765318" w:rsidP="00A4318E">
      <w:pPr>
        <w:pStyle w:val="li1"/>
        <w:numPr>
          <w:ilvl w:val="0"/>
          <w:numId w:val="8"/>
        </w:numPr>
        <w:rPr>
          <w:rStyle w:val="s1"/>
          <w:spacing w:val="0"/>
        </w:rPr>
      </w:pPr>
      <w:r>
        <w:rPr>
          <w:rStyle w:val="s1"/>
          <w:rFonts w:eastAsiaTheme="majorEastAsia"/>
        </w:rPr>
        <w:lastRenderedPageBreak/>
        <w:t>Clou</w:t>
      </w:r>
      <w:r w:rsidR="00AA4B9E">
        <w:rPr>
          <w:rStyle w:val="s1"/>
          <w:rFonts w:eastAsiaTheme="majorEastAsia"/>
        </w:rPr>
        <w:t>d DNS</w:t>
      </w:r>
      <w:r w:rsidR="00A4318E" w:rsidRPr="00A4318E">
        <w:rPr>
          <w:rStyle w:val="s1"/>
          <w:rFonts w:eastAsiaTheme="majorEastAsia"/>
        </w:rPr>
        <w:t xml:space="preserve"> </w:t>
      </w:r>
    </w:p>
    <w:p w14:paraId="1440FBFA" w14:textId="6DAC0DC5" w:rsidR="00765318" w:rsidRPr="00A4318E" w:rsidRDefault="00A4318E" w:rsidP="00A4318E">
      <w:pPr>
        <w:pStyle w:val="li1"/>
        <w:numPr>
          <w:ilvl w:val="0"/>
          <w:numId w:val="8"/>
        </w:numPr>
        <w:rPr>
          <w:rStyle w:val="s1"/>
          <w:spacing w:val="0"/>
        </w:rPr>
      </w:pPr>
      <w:r>
        <w:rPr>
          <w:rStyle w:val="s1"/>
          <w:rFonts w:eastAsiaTheme="majorEastAsia"/>
        </w:rPr>
        <w:t>Cloud Monitoring</w:t>
      </w:r>
    </w:p>
    <w:p w14:paraId="4A68A1E9" w14:textId="042A7514" w:rsidR="00950BA0" w:rsidRPr="00950BA0" w:rsidRDefault="00A4318E" w:rsidP="00A4318E">
      <w:pPr>
        <w:pStyle w:val="li1"/>
        <w:numPr>
          <w:ilvl w:val="0"/>
          <w:numId w:val="8"/>
        </w:numPr>
        <w:rPr>
          <w:rStyle w:val="s1"/>
          <w:spacing w:val="0"/>
        </w:rPr>
      </w:pPr>
      <w:r>
        <w:rPr>
          <w:rStyle w:val="s1"/>
          <w:rFonts w:eastAsiaTheme="majorEastAsia"/>
        </w:rPr>
        <w:t xml:space="preserve">Cloud </w:t>
      </w:r>
      <w:r w:rsidR="00950BA0">
        <w:rPr>
          <w:rStyle w:val="s1"/>
          <w:rFonts w:eastAsiaTheme="majorEastAsia"/>
        </w:rPr>
        <w:t>Shell</w:t>
      </w:r>
    </w:p>
    <w:p w14:paraId="6AAB4906" w14:textId="23C2F47C" w:rsidR="00A4318E" w:rsidRPr="00765318" w:rsidRDefault="00950BA0" w:rsidP="00A4318E">
      <w:pPr>
        <w:pStyle w:val="li1"/>
        <w:numPr>
          <w:ilvl w:val="0"/>
          <w:numId w:val="8"/>
        </w:numPr>
        <w:rPr>
          <w:rStyle w:val="s1"/>
          <w:spacing w:val="0"/>
        </w:rPr>
      </w:pPr>
      <w:r>
        <w:rPr>
          <w:rStyle w:val="s1"/>
          <w:rFonts w:eastAsiaTheme="majorEastAsia"/>
        </w:rPr>
        <w:t xml:space="preserve">Cloud </w:t>
      </w:r>
      <w:r w:rsidR="00A4318E">
        <w:rPr>
          <w:rStyle w:val="s1"/>
          <w:rFonts w:eastAsiaTheme="majorEastAsia"/>
        </w:rPr>
        <w:t>Functions</w:t>
      </w:r>
    </w:p>
    <w:p w14:paraId="7C590C67" w14:textId="51388A6B" w:rsidR="00092088" w:rsidRPr="00A4318E" w:rsidRDefault="00092088" w:rsidP="00A4318E">
      <w:pPr>
        <w:pStyle w:val="li1"/>
        <w:numPr>
          <w:ilvl w:val="0"/>
          <w:numId w:val="8"/>
        </w:numPr>
        <w:rPr>
          <w:rStyle w:val="s1"/>
          <w:spacing w:val="0"/>
        </w:rPr>
      </w:pPr>
      <w:r>
        <w:rPr>
          <w:rStyle w:val="s1"/>
          <w:spacing w:val="0"/>
        </w:rPr>
        <w:t>Google Managed SSL Certs</w:t>
      </w:r>
    </w:p>
    <w:p w14:paraId="4DC18B77" w14:textId="2937929B" w:rsidR="003A4B4A" w:rsidRDefault="00782937" w:rsidP="00782937">
      <w:pPr>
        <w:pStyle w:val="Heading2"/>
        <w:ind w:left="720"/>
        <w:rPr>
          <w:rStyle w:val="s1"/>
          <w:color w:val="021730" w:themeColor="accent1" w:themeShade="7F"/>
          <w:sz w:val="24"/>
          <w:szCs w:val="24"/>
        </w:rPr>
      </w:pPr>
      <w:bookmarkStart w:id="21" w:name="_Toc219628953"/>
      <w:r w:rsidRPr="00782937">
        <w:rPr>
          <w:rStyle w:val="s1"/>
          <w:color w:val="021730" w:themeColor="accent1" w:themeShade="7F"/>
          <w:sz w:val="24"/>
          <w:szCs w:val="24"/>
        </w:rPr>
        <w:t>Cloud Billing and Cost optimization awareness</w:t>
      </w:r>
      <w:bookmarkEnd w:id="21"/>
    </w:p>
    <w:p w14:paraId="3C317299" w14:textId="77777777" w:rsidR="00781FD1" w:rsidRDefault="00781FD1" w:rsidP="00EB0419">
      <w:pPr>
        <w:pStyle w:val="li1"/>
        <w:numPr>
          <w:ilvl w:val="0"/>
          <w:numId w:val="37"/>
        </w:numPr>
      </w:pPr>
      <w:r>
        <w:rPr>
          <w:rStyle w:val="s1"/>
          <w:rFonts w:eastAsiaTheme="majorEastAsia"/>
        </w:rPr>
        <w:t>EC2 cost basics</w:t>
      </w:r>
    </w:p>
    <w:p w14:paraId="50062728" w14:textId="77777777" w:rsidR="00781FD1" w:rsidRDefault="00781FD1" w:rsidP="00EB0419">
      <w:pPr>
        <w:pStyle w:val="li2"/>
        <w:numPr>
          <w:ilvl w:val="0"/>
          <w:numId w:val="37"/>
        </w:numPr>
      </w:pPr>
      <w:r>
        <w:rPr>
          <w:rStyle w:val="s1"/>
          <w:rFonts w:eastAsiaTheme="majorEastAsia"/>
        </w:rPr>
        <w:t>S3 storage classes</w:t>
      </w:r>
    </w:p>
    <w:p w14:paraId="1718FFA0" w14:textId="77777777" w:rsidR="00781FD1" w:rsidRDefault="00781FD1" w:rsidP="00EB0419">
      <w:pPr>
        <w:pStyle w:val="li2"/>
        <w:numPr>
          <w:ilvl w:val="0"/>
          <w:numId w:val="37"/>
        </w:numPr>
      </w:pPr>
      <w:r>
        <w:rPr>
          <w:rStyle w:val="s1"/>
          <w:rFonts w:eastAsiaTheme="majorEastAsia"/>
        </w:rPr>
        <w:t>Load balancer cost traps</w:t>
      </w:r>
    </w:p>
    <w:p w14:paraId="35136BA7" w14:textId="77777777" w:rsidR="00781FD1" w:rsidRDefault="00781FD1" w:rsidP="00EB0419">
      <w:pPr>
        <w:pStyle w:val="li3"/>
        <w:numPr>
          <w:ilvl w:val="0"/>
          <w:numId w:val="37"/>
        </w:numPr>
      </w:pPr>
      <w:r>
        <w:rPr>
          <w:rStyle w:val="s1"/>
          <w:rFonts w:eastAsiaTheme="majorEastAsia"/>
        </w:rPr>
        <w:t>Rightsizing basics</w:t>
      </w:r>
    </w:p>
    <w:p w14:paraId="745C21FD" w14:textId="7EC99C21" w:rsidR="00765318" w:rsidRPr="00691961" w:rsidRDefault="003A4B4A" w:rsidP="00FB1581">
      <w:pPr>
        <w:pStyle w:val="Heading2"/>
        <w:rPr>
          <w:rStyle w:val="s1"/>
          <w:color w:val="021730" w:themeColor="accent1" w:themeShade="80"/>
          <w:spacing w:val="0"/>
          <w:sz w:val="24"/>
          <w:szCs w:val="24"/>
        </w:rPr>
      </w:pPr>
      <w:bookmarkStart w:id="22" w:name="_Toc219628954"/>
      <w:r w:rsidRPr="00691961">
        <w:rPr>
          <w:rStyle w:val="s1"/>
          <w:color w:val="021730" w:themeColor="accent1" w:themeShade="80"/>
          <w:spacing w:val="0"/>
          <w:sz w:val="24"/>
          <w:szCs w:val="24"/>
        </w:rPr>
        <w:t>PHASE 3 – DEVOPS TOOLCHAIN</w:t>
      </w:r>
      <w:bookmarkEnd w:id="22"/>
    </w:p>
    <w:p w14:paraId="74F7402B" w14:textId="77777777" w:rsidR="00FB1581" w:rsidRDefault="00FB1581" w:rsidP="00FB1581">
      <w:pPr>
        <w:pStyle w:val="Heading3"/>
        <w:ind w:firstLine="720"/>
      </w:pPr>
    </w:p>
    <w:p w14:paraId="1E07B361" w14:textId="6CFB04E2" w:rsidR="00765318" w:rsidRDefault="00765318" w:rsidP="00FB1581">
      <w:pPr>
        <w:pStyle w:val="Heading3"/>
        <w:ind w:firstLine="720"/>
      </w:pPr>
      <w:bookmarkStart w:id="23" w:name="_Toc219628955"/>
      <w:r>
        <w:t>Git &amp; Github</w:t>
      </w:r>
      <w:bookmarkEnd w:id="23"/>
    </w:p>
    <w:p w14:paraId="7A77E8B4" w14:textId="4F80F981" w:rsidR="00765318" w:rsidRPr="00691961" w:rsidRDefault="00765318" w:rsidP="00281C35">
      <w:pPr>
        <w:pStyle w:val="li1"/>
        <w:ind w:left="1440"/>
        <w:rPr>
          <w:rStyle w:val="s1"/>
          <w:rFonts w:asciiTheme="majorHAnsi" w:eastAsiaTheme="majorEastAsia" w:hAnsiTheme="majorHAnsi" w:cstheme="majorBidi"/>
          <w:b/>
          <w:color w:val="021730" w:themeColor="accent1" w:themeShade="80"/>
          <w:sz w:val="20"/>
          <w:szCs w:val="24"/>
          <w:lang w:eastAsia="ja-JP"/>
        </w:rPr>
      </w:pPr>
      <w:r w:rsidRPr="00691961">
        <w:rPr>
          <w:rStyle w:val="s1"/>
          <w:rFonts w:asciiTheme="majorHAnsi" w:eastAsiaTheme="majorEastAsia" w:hAnsiTheme="majorHAnsi" w:cstheme="majorBidi"/>
          <w:b/>
          <w:color w:val="021730" w:themeColor="accent1" w:themeShade="80"/>
          <w:sz w:val="20"/>
          <w:szCs w:val="24"/>
          <w:lang w:eastAsia="ja-JP"/>
        </w:rPr>
        <w:t xml:space="preserve">Git </w:t>
      </w:r>
      <w:r w:rsidR="00EE4420" w:rsidRPr="00691961">
        <w:rPr>
          <w:rStyle w:val="s1"/>
          <w:rFonts w:asciiTheme="majorHAnsi" w:eastAsiaTheme="majorEastAsia" w:hAnsiTheme="majorHAnsi" w:cstheme="majorBidi"/>
          <w:b/>
          <w:color w:val="021730" w:themeColor="accent1" w:themeShade="80"/>
          <w:sz w:val="20"/>
          <w:szCs w:val="24"/>
          <w:lang w:eastAsia="ja-JP"/>
        </w:rPr>
        <w:t>Essentials</w:t>
      </w:r>
    </w:p>
    <w:p w14:paraId="415E4718" w14:textId="77777777" w:rsidR="00EE4420" w:rsidRPr="00EE4420" w:rsidRDefault="00EE4420" w:rsidP="00EB0419">
      <w:pPr>
        <w:numPr>
          <w:ilvl w:val="0"/>
          <w:numId w:val="35"/>
        </w:numPr>
        <w:spacing w:before="60" w:after="150" w:line="240" w:lineRule="auto"/>
        <w:rPr>
          <w:rFonts w:ascii="Ginto Copilot Variable" w:eastAsia="Times New Roman" w:hAnsi="Ginto Copilot Variable" w:cs="Times New Roman"/>
          <w:color w:val="26221F"/>
          <w:sz w:val="23"/>
          <w:szCs w:val="23"/>
          <w:lang w:eastAsia="en-US"/>
        </w:rPr>
      </w:pPr>
      <w:r w:rsidRPr="00EE4420">
        <w:rPr>
          <w:rFonts w:ascii="Ginto Copilot Variable" w:eastAsia="Times New Roman" w:hAnsi="Ginto Copilot Variable" w:cs="Times New Roman"/>
          <w:color w:val="26221F"/>
          <w:spacing w:val="2"/>
          <w:sz w:val="23"/>
          <w:szCs w:val="23"/>
          <w:lang w:eastAsia="en-US"/>
        </w:rPr>
        <w:t>What is version control</w:t>
      </w:r>
    </w:p>
    <w:p w14:paraId="58DA2953" w14:textId="77777777" w:rsidR="00EE4420" w:rsidRPr="00EE4420" w:rsidRDefault="00EE4420" w:rsidP="00EB0419">
      <w:pPr>
        <w:numPr>
          <w:ilvl w:val="0"/>
          <w:numId w:val="35"/>
        </w:numPr>
        <w:spacing w:after="150" w:line="240" w:lineRule="auto"/>
        <w:rPr>
          <w:rFonts w:ascii="Ginto Copilot Variable" w:eastAsia="Times New Roman" w:hAnsi="Ginto Copilot Variable" w:cs="Times New Roman"/>
          <w:color w:val="26221F"/>
          <w:sz w:val="23"/>
          <w:szCs w:val="23"/>
          <w:lang w:eastAsia="en-US"/>
        </w:rPr>
      </w:pPr>
      <w:r w:rsidRPr="00EE4420">
        <w:rPr>
          <w:rFonts w:ascii="Ginto Copilot Variable" w:eastAsia="Times New Roman" w:hAnsi="Ginto Copilot Variable" w:cs="Times New Roman"/>
          <w:color w:val="26221F"/>
          <w:spacing w:val="2"/>
          <w:sz w:val="23"/>
          <w:szCs w:val="23"/>
          <w:lang w:eastAsia="en-US"/>
        </w:rPr>
        <w:t>Local Git repository</w:t>
      </w:r>
    </w:p>
    <w:p w14:paraId="44704B8A" w14:textId="77777777" w:rsidR="00EE4420" w:rsidRPr="00EE4420" w:rsidRDefault="00EE4420" w:rsidP="00EB0419">
      <w:pPr>
        <w:numPr>
          <w:ilvl w:val="0"/>
          <w:numId w:val="35"/>
        </w:numPr>
        <w:spacing w:after="150" w:line="240" w:lineRule="auto"/>
        <w:rPr>
          <w:rFonts w:ascii="Cascadia Code" w:eastAsia="Times New Roman" w:hAnsi="Cascadia Code" w:cs="Times New Roman"/>
          <w:color w:val="26221F"/>
          <w:sz w:val="21"/>
          <w:szCs w:val="21"/>
          <w:lang w:eastAsia="en-US"/>
        </w:rPr>
      </w:pPr>
      <w:r w:rsidRPr="00EE4420">
        <w:rPr>
          <w:rFonts w:ascii="Cascadia Code" w:eastAsia="Times New Roman" w:hAnsi="Cascadia Code" w:cs="Times New Roman"/>
          <w:color w:val="26221F"/>
          <w:spacing w:val="2"/>
          <w:sz w:val="21"/>
          <w:szCs w:val="21"/>
          <w:shd w:val="clear" w:color="auto" w:fill="F3E2D5"/>
          <w:lang w:eastAsia="en-US"/>
        </w:rPr>
        <w:t>git init</w:t>
      </w:r>
      <w:r w:rsidRPr="00EE4420">
        <w:rPr>
          <w:rFonts w:ascii="Ginto Copilot Variable" w:eastAsia="Times New Roman" w:hAnsi="Ginto Copilot Variable" w:cs="Times New Roman"/>
          <w:color w:val="26221F"/>
          <w:spacing w:val="2"/>
          <w:sz w:val="23"/>
          <w:szCs w:val="23"/>
          <w:lang w:eastAsia="en-US"/>
        </w:rPr>
        <w:t xml:space="preserve">, </w:t>
      </w:r>
      <w:r w:rsidRPr="00EE4420">
        <w:rPr>
          <w:rFonts w:ascii="Cascadia Code" w:eastAsia="Times New Roman" w:hAnsi="Cascadia Code" w:cs="Times New Roman"/>
          <w:color w:val="26221F"/>
          <w:spacing w:val="2"/>
          <w:sz w:val="21"/>
          <w:szCs w:val="21"/>
          <w:shd w:val="clear" w:color="auto" w:fill="F3E2D5"/>
          <w:lang w:eastAsia="en-US"/>
        </w:rPr>
        <w:t>git add</w:t>
      </w:r>
      <w:r w:rsidRPr="00EE4420">
        <w:rPr>
          <w:rFonts w:ascii="Ginto Copilot Variable" w:eastAsia="Times New Roman" w:hAnsi="Ginto Copilot Variable" w:cs="Times New Roman"/>
          <w:color w:val="26221F"/>
          <w:spacing w:val="2"/>
          <w:sz w:val="23"/>
          <w:szCs w:val="23"/>
          <w:lang w:eastAsia="en-US"/>
        </w:rPr>
        <w:t xml:space="preserve">, </w:t>
      </w:r>
      <w:r w:rsidRPr="00EE4420">
        <w:rPr>
          <w:rFonts w:ascii="Cascadia Code" w:eastAsia="Times New Roman" w:hAnsi="Cascadia Code" w:cs="Times New Roman"/>
          <w:color w:val="26221F"/>
          <w:spacing w:val="2"/>
          <w:sz w:val="21"/>
          <w:szCs w:val="21"/>
          <w:shd w:val="clear" w:color="auto" w:fill="F3E2D5"/>
          <w:lang w:eastAsia="en-US"/>
        </w:rPr>
        <w:t>git commit</w:t>
      </w:r>
    </w:p>
    <w:p w14:paraId="230EC6AD" w14:textId="77777777" w:rsidR="00EE4420" w:rsidRPr="00EE4420" w:rsidRDefault="00EE4420" w:rsidP="00EB0419">
      <w:pPr>
        <w:numPr>
          <w:ilvl w:val="0"/>
          <w:numId w:val="35"/>
        </w:numPr>
        <w:spacing w:after="210" w:line="240" w:lineRule="auto"/>
        <w:rPr>
          <w:rFonts w:ascii="Cascadia Code" w:eastAsia="Times New Roman" w:hAnsi="Cascadia Code" w:cs="Times New Roman"/>
          <w:color w:val="26221F"/>
          <w:sz w:val="21"/>
          <w:szCs w:val="21"/>
          <w:lang w:eastAsia="en-US"/>
        </w:rPr>
      </w:pPr>
      <w:r w:rsidRPr="00EE4420">
        <w:rPr>
          <w:rFonts w:ascii="Cascadia Code" w:eastAsia="Times New Roman" w:hAnsi="Cascadia Code" w:cs="Times New Roman"/>
          <w:color w:val="26221F"/>
          <w:spacing w:val="2"/>
          <w:sz w:val="21"/>
          <w:szCs w:val="21"/>
          <w:shd w:val="clear" w:color="auto" w:fill="F3E2D5"/>
          <w:lang w:eastAsia="en-US"/>
        </w:rPr>
        <w:t>.gitignore</w:t>
      </w:r>
      <w:r w:rsidRPr="00EE4420">
        <w:rPr>
          <w:rFonts w:ascii="Ginto Copilot Variable" w:eastAsia="Times New Roman" w:hAnsi="Ginto Copilot Variable" w:cs="Times New Roman"/>
          <w:color w:val="26221F"/>
          <w:spacing w:val="2"/>
          <w:sz w:val="23"/>
          <w:szCs w:val="23"/>
          <w:lang w:eastAsia="en-US"/>
        </w:rPr>
        <w:t xml:space="preserve"> basics</w:t>
      </w:r>
    </w:p>
    <w:p w14:paraId="30BC1376" w14:textId="334CA0BD" w:rsidR="00EE4420" w:rsidRPr="00691961" w:rsidRDefault="00EE4420" w:rsidP="00EE4420">
      <w:pPr>
        <w:pStyle w:val="li1"/>
        <w:ind w:left="1080"/>
        <w:rPr>
          <w:rStyle w:val="s1"/>
          <w:rFonts w:asciiTheme="majorHAnsi" w:eastAsiaTheme="majorEastAsia" w:hAnsiTheme="majorHAnsi" w:cstheme="majorBidi"/>
          <w:b/>
          <w:color w:val="021730" w:themeColor="accent1" w:themeShade="80"/>
          <w:sz w:val="20"/>
          <w:szCs w:val="24"/>
          <w:lang w:eastAsia="ja-JP"/>
        </w:rPr>
      </w:pPr>
      <w:r w:rsidRPr="00691961">
        <w:rPr>
          <w:rStyle w:val="s1"/>
          <w:rFonts w:asciiTheme="majorHAnsi" w:eastAsiaTheme="majorEastAsia" w:hAnsiTheme="majorHAnsi" w:cstheme="majorBidi"/>
          <w:b/>
          <w:color w:val="021730" w:themeColor="accent1" w:themeShade="80"/>
          <w:sz w:val="20"/>
          <w:szCs w:val="24"/>
          <w:lang w:eastAsia="ja-JP"/>
        </w:rPr>
        <w:t>GitHub Essentials</w:t>
      </w:r>
    </w:p>
    <w:p w14:paraId="65273467" w14:textId="77777777" w:rsidR="00765318" w:rsidRDefault="00765318" w:rsidP="00EB0419">
      <w:pPr>
        <w:pStyle w:val="li2"/>
        <w:numPr>
          <w:ilvl w:val="0"/>
          <w:numId w:val="9"/>
        </w:numPr>
      </w:pPr>
      <w:r>
        <w:rPr>
          <w:rStyle w:val="s1"/>
          <w:rFonts w:eastAsiaTheme="majorEastAsia"/>
        </w:rPr>
        <w:t>Git branching strategies (Git Flow, Trunk</w:t>
      </w:r>
      <w:r>
        <w:rPr>
          <w:rStyle w:val="s1"/>
          <w:rFonts w:eastAsiaTheme="majorEastAsia"/>
        </w:rPr>
        <w:noBreakHyphen/>
        <w:t>based)</w:t>
      </w:r>
    </w:p>
    <w:p w14:paraId="2C124CBA" w14:textId="77777777" w:rsidR="00765318" w:rsidRDefault="00765318" w:rsidP="00EB0419">
      <w:pPr>
        <w:pStyle w:val="li2"/>
        <w:numPr>
          <w:ilvl w:val="0"/>
          <w:numId w:val="9"/>
        </w:numPr>
      </w:pPr>
      <w:r>
        <w:rPr>
          <w:rStyle w:val="s1"/>
          <w:rFonts w:eastAsiaTheme="majorEastAsia"/>
        </w:rPr>
        <w:t>Pull requests, issues</w:t>
      </w:r>
    </w:p>
    <w:p w14:paraId="55165855" w14:textId="77777777" w:rsidR="00765318" w:rsidRPr="00765318" w:rsidRDefault="00765318" w:rsidP="00EB0419">
      <w:pPr>
        <w:pStyle w:val="li3"/>
        <w:numPr>
          <w:ilvl w:val="0"/>
          <w:numId w:val="9"/>
        </w:numPr>
        <w:rPr>
          <w:rStyle w:val="s1"/>
          <w:spacing w:val="0"/>
        </w:rPr>
      </w:pPr>
      <w:r>
        <w:rPr>
          <w:rStyle w:val="s1"/>
          <w:rFonts w:eastAsiaTheme="majorEastAsia"/>
        </w:rPr>
        <w:t>GitHub workflows</w:t>
      </w:r>
    </w:p>
    <w:p w14:paraId="729321D4" w14:textId="77777777" w:rsidR="002B3139" w:rsidRDefault="002B3139" w:rsidP="00765318">
      <w:pPr>
        <w:pStyle w:val="Heading3"/>
        <w:ind w:firstLine="720"/>
        <w:rPr>
          <w:rStyle w:val="s1"/>
        </w:rPr>
      </w:pPr>
    </w:p>
    <w:p w14:paraId="4EB3C0C5" w14:textId="7152287A" w:rsidR="002B3139" w:rsidRDefault="00DA1D2D" w:rsidP="00DA1D2D">
      <w:pPr>
        <w:pStyle w:val="Heading3"/>
        <w:ind w:firstLine="720"/>
        <w:rPr>
          <w:rStyle w:val="s1"/>
        </w:rPr>
      </w:pPr>
      <w:bookmarkStart w:id="24" w:name="_Toc219628956"/>
      <w:r w:rsidRPr="00DA1D2D">
        <w:rPr>
          <w:rStyle w:val="s1"/>
        </w:rPr>
        <w:t>DevOps Architecture Blue</w:t>
      </w:r>
      <w:r w:rsidR="00E32DF2">
        <w:rPr>
          <w:rStyle w:val="s1"/>
        </w:rPr>
        <w:t>p</w:t>
      </w:r>
      <w:r w:rsidRPr="00DA1D2D">
        <w:rPr>
          <w:rStyle w:val="s1"/>
        </w:rPr>
        <w:t>rint</w:t>
      </w:r>
      <w:bookmarkEnd w:id="24"/>
    </w:p>
    <w:p w14:paraId="17FA3BF7" w14:textId="704EBC88" w:rsidR="00E32DF2" w:rsidRDefault="00E32DF2" w:rsidP="00EB0419">
      <w:pPr>
        <w:pStyle w:val="li1"/>
        <w:numPr>
          <w:ilvl w:val="0"/>
          <w:numId w:val="36"/>
        </w:numPr>
      </w:pPr>
      <w:r>
        <w:rPr>
          <w:rStyle w:val="s1"/>
          <w:rFonts w:eastAsiaTheme="majorEastAsia"/>
        </w:rPr>
        <w:t>Code → Build → Test → Artifact → Deploy → Monitor</w:t>
      </w:r>
    </w:p>
    <w:p w14:paraId="75DB2CCC" w14:textId="77777777" w:rsidR="00E32DF2" w:rsidRDefault="00E32DF2" w:rsidP="00EB0419">
      <w:pPr>
        <w:pStyle w:val="li2"/>
        <w:numPr>
          <w:ilvl w:val="0"/>
          <w:numId w:val="36"/>
        </w:numPr>
      </w:pPr>
      <w:r>
        <w:rPr>
          <w:rStyle w:val="s1"/>
          <w:rFonts w:eastAsiaTheme="majorEastAsia"/>
        </w:rPr>
        <w:lastRenderedPageBreak/>
        <w:t>Where Git fits</w:t>
      </w:r>
    </w:p>
    <w:p w14:paraId="7452858B" w14:textId="77777777" w:rsidR="00E32DF2" w:rsidRDefault="00E32DF2" w:rsidP="00EB0419">
      <w:pPr>
        <w:pStyle w:val="li2"/>
        <w:numPr>
          <w:ilvl w:val="0"/>
          <w:numId w:val="36"/>
        </w:numPr>
      </w:pPr>
      <w:r>
        <w:rPr>
          <w:rStyle w:val="s1"/>
          <w:rFonts w:eastAsiaTheme="majorEastAsia"/>
        </w:rPr>
        <w:t>Where CI fits</w:t>
      </w:r>
    </w:p>
    <w:p w14:paraId="1CDA13DE" w14:textId="77777777" w:rsidR="00E32DF2" w:rsidRDefault="00E32DF2" w:rsidP="00EB0419">
      <w:pPr>
        <w:pStyle w:val="li2"/>
        <w:numPr>
          <w:ilvl w:val="0"/>
          <w:numId w:val="36"/>
        </w:numPr>
      </w:pPr>
      <w:r>
        <w:rPr>
          <w:rStyle w:val="s1"/>
          <w:rFonts w:eastAsiaTheme="majorEastAsia"/>
        </w:rPr>
        <w:t>Where CD fits</w:t>
      </w:r>
    </w:p>
    <w:p w14:paraId="7538F48D" w14:textId="77777777" w:rsidR="00E32DF2" w:rsidRDefault="00E32DF2" w:rsidP="00EB0419">
      <w:pPr>
        <w:pStyle w:val="li2"/>
        <w:numPr>
          <w:ilvl w:val="0"/>
          <w:numId w:val="36"/>
        </w:numPr>
      </w:pPr>
      <w:r>
        <w:rPr>
          <w:rStyle w:val="s1"/>
          <w:rFonts w:eastAsiaTheme="majorEastAsia"/>
        </w:rPr>
        <w:t>Where IaC fits</w:t>
      </w:r>
    </w:p>
    <w:p w14:paraId="250ABB50" w14:textId="77777777" w:rsidR="00E32DF2" w:rsidRDefault="00E32DF2" w:rsidP="00EB0419">
      <w:pPr>
        <w:pStyle w:val="li2"/>
        <w:numPr>
          <w:ilvl w:val="0"/>
          <w:numId w:val="36"/>
        </w:numPr>
      </w:pPr>
      <w:r>
        <w:rPr>
          <w:rStyle w:val="s1"/>
          <w:rFonts w:eastAsiaTheme="majorEastAsia"/>
        </w:rPr>
        <w:t>Where containers &amp; K8s fit</w:t>
      </w:r>
    </w:p>
    <w:p w14:paraId="27C0A9BB" w14:textId="77777777" w:rsidR="00E32DF2" w:rsidRDefault="00E32DF2" w:rsidP="00EB0419">
      <w:pPr>
        <w:pStyle w:val="li3"/>
        <w:numPr>
          <w:ilvl w:val="0"/>
          <w:numId w:val="36"/>
        </w:numPr>
      </w:pPr>
      <w:r>
        <w:rPr>
          <w:rStyle w:val="s1"/>
          <w:rFonts w:eastAsiaTheme="majorEastAsia"/>
        </w:rPr>
        <w:t>Where monitoring fits</w:t>
      </w:r>
    </w:p>
    <w:p w14:paraId="52987A2D" w14:textId="77777777" w:rsidR="002B3139" w:rsidRDefault="002B3139" w:rsidP="0067788B">
      <w:pPr>
        <w:pStyle w:val="Heading3"/>
        <w:rPr>
          <w:rStyle w:val="s1"/>
        </w:rPr>
      </w:pPr>
    </w:p>
    <w:p w14:paraId="3DC575B7" w14:textId="1185BC60" w:rsidR="0066446D" w:rsidRDefault="0066446D" w:rsidP="00765318">
      <w:pPr>
        <w:pStyle w:val="Heading3"/>
        <w:ind w:firstLine="720"/>
        <w:rPr>
          <w:rStyle w:val="s1"/>
        </w:rPr>
      </w:pPr>
      <w:bookmarkStart w:id="25" w:name="_Toc219628957"/>
      <w:r>
        <w:rPr>
          <w:rStyle w:val="s1"/>
        </w:rPr>
        <w:t>Build &amp;CI/CD Tools</w:t>
      </w:r>
      <w:bookmarkEnd w:id="25"/>
    </w:p>
    <w:p w14:paraId="6A734CBF" w14:textId="4D81B8C1" w:rsidR="00765318" w:rsidRPr="00691961" w:rsidRDefault="00765318" w:rsidP="00FB1581">
      <w:pPr>
        <w:pStyle w:val="Heading6"/>
        <w:ind w:left="720" w:firstLine="720"/>
        <w:rPr>
          <w:rStyle w:val="s1"/>
          <w:color w:val="021730" w:themeColor="accent1" w:themeShade="80"/>
        </w:rPr>
      </w:pPr>
      <w:r w:rsidRPr="00691961">
        <w:rPr>
          <w:rStyle w:val="s1"/>
          <w:color w:val="021730" w:themeColor="accent1" w:themeShade="80"/>
        </w:rPr>
        <w:t>MAVEN Build Tools</w:t>
      </w:r>
    </w:p>
    <w:p w14:paraId="4C49AD76" w14:textId="285230C0" w:rsidR="00765318" w:rsidRPr="00765318" w:rsidRDefault="00765318" w:rsidP="00EB0419">
      <w:pPr>
        <w:pStyle w:val="li1"/>
        <w:numPr>
          <w:ilvl w:val="0"/>
          <w:numId w:val="10"/>
        </w:numPr>
        <w:tabs>
          <w:tab w:val="num" w:pos="1800"/>
        </w:tabs>
        <w:ind w:left="2160"/>
      </w:pPr>
      <w:r w:rsidRPr="00765318">
        <w:rPr>
          <w:spacing w:val="2"/>
        </w:rPr>
        <w:t>Build lifecycle</w:t>
      </w:r>
    </w:p>
    <w:p w14:paraId="41905AE3" w14:textId="77777777" w:rsidR="00765318" w:rsidRPr="00765318" w:rsidRDefault="00765318" w:rsidP="00EB0419">
      <w:pPr>
        <w:numPr>
          <w:ilvl w:val="0"/>
          <w:numId w:val="10"/>
        </w:numPr>
        <w:tabs>
          <w:tab w:val="num" w:pos="1800"/>
        </w:tabs>
        <w:spacing w:after="210" w:line="240" w:lineRule="auto"/>
        <w:ind w:left="2160"/>
        <w:rPr>
          <w:rFonts w:ascii="Ginto Copilot Variable" w:eastAsia="Times New Roman" w:hAnsi="Ginto Copilot Variable" w:cs="Times New Roman"/>
          <w:color w:val="26221F"/>
          <w:sz w:val="23"/>
          <w:szCs w:val="23"/>
          <w:lang w:eastAsia="en-US"/>
        </w:rPr>
      </w:pPr>
      <w:r w:rsidRPr="00765318">
        <w:rPr>
          <w:rFonts w:ascii="Ginto Copilot Variable" w:eastAsia="Times New Roman" w:hAnsi="Ginto Copilot Variable" w:cs="Times New Roman"/>
          <w:color w:val="26221F"/>
          <w:spacing w:val="2"/>
          <w:sz w:val="23"/>
          <w:szCs w:val="23"/>
          <w:lang w:eastAsia="en-US"/>
        </w:rPr>
        <w:t>Packaging &amp; artifacts</w:t>
      </w:r>
    </w:p>
    <w:p w14:paraId="19E7A5AC" w14:textId="0DA190D3" w:rsidR="00765318" w:rsidRPr="00691961" w:rsidRDefault="00765318" w:rsidP="00FB1581">
      <w:pPr>
        <w:pStyle w:val="Heading6"/>
        <w:ind w:left="720" w:firstLine="720"/>
        <w:rPr>
          <w:rFonts w:eastAsia="Times New Roman"/>
          <w:color w:val="021730" w:themeColor="accent1" w:themeShade="80"/>
          <w:lang w:eastAsia="en-US"/>
        </w:rPr>
      </w:pPr>
      <w:r w:rsidRPr="00691961">
        <w:rPr>
          <w:rFonts w:eastAsia="Times New Roman"/>
          <w:color w:val="021730" w:themeColor="accent1" w:themeShade="80"/>
          <w:lang w:eastAsia="en-US"/>
        </w:rPr>
        <w:t>Jenkins CI/CD</w:t>
      </w:r>
    </w:p>
    <w:p w14:paraId="358E4FC1" w14:textId="6B944A00" w:rsidR="00765318" w:rsidRDefault="00765318" w:rsidP="00EB0419">
      <w:pPr>
        <w:pStyle w:val="li1"/>
        <w:numPr>
          <w:ilvl w:val="0"/>
          <w:numId w:val="11"/>
        </w:numPr>
        <w:tabs>
          <w:tab w:val="num" w:pos="1800"/>
        </w:tabs>
        <w:ind w:left="2160"/>
      </w:pPr>
      <w:r>
        <w:rPr>
          <w:rStyle w:val="s1"/>
          <w:rFonts w:eastAsiaTheme="majorEastAsia"/>
        </w:rPr>
        <w:t>Jenkins setup</w:t>
      </w:r>
    </w:p>
    <w:p w14:paraId="2F966CF7" w14:textId="77777777" w:rsidR="00765318" w:rsidRDefault="00765318" w:rsidP="00EB0419">
      <w:pPr>
        <w:pStyle w:val="li2"/>
        <w:numPr>
          <w:ilvl w:val="0"/>
          <w:numId w:val="11"/>
        </w:numPr>
        <w:tabs>
          <w:tab w:val="num" w:pos="1800"/>
        </w:tabs>
        <w:ind w:left="2160"/>
      </w:pPr>
      <w:r>
        <w:rPr>
          <w:rStyle w:val="s1"/>
          <w:rFonts w:eastAsiaTheme="majorEastAsia"/>
        </w:rPr>
        <w:t>Scripted &amp; Declarative pipelines</w:t>
      </w:r>
    </w:p>
    <w:p w14:paraId="38DF0F01" w14:textId="77777777" w:rsidR="00765318" w:rsidRDefault="00765318" w:rsidP="00EB0419">
      <w:pPr>
        <w:pStyle w:val="li2"/>
        <w:numPr>
          <w:ilvl w:val="0"/>
          <w:numId w:val="11"/>
        </w:numPr>
        <w:tabs>
          <w:tab w:val="num" w:pos="1800"/>
        </w:tabs>
        <w:ind w:left="2160"/>
      </w:pPr>
      <w:r>
        <w:rPr>
          <w:rStyle w:val="s1"/>
          <w:rFonts w:eastAsiaTheme="majorEastAsia"/>
        </w:rPr>
        <w:t>Master/Agent architecture</w:t>
      </w:r>
    </w:p>
    <w:p w14:paraId="604F79F2" w14:textId="6C7677AD" w:rsidR="00765318" w:rsidRDefault="007D12DD" w:rsidP="00EB0419">
      <w:pPr>
        <w:pStyle w:val="li2"/>
        <w:numPr>
          <w:ilvl w:val="0"/>
          <w:numId w:val="11"/>
        </w:numPr>
        <w:tabs>
          <w:tab w:val="num" w:pos="1800"/>
        </w:tabs>
        <w:ind w:left="2160"/>
      </w:pPr>
      <w:r>
        <w:rPr>
          <w:rStyle w:val="s1"/>
          <w:rFonts w:eastAsiaTheme="majorEastAsia"/>
        </w:rPr>
        <w:t xml:space="preserve">Sonatype </w:t>
      </w:r>
      <w:r w:rsidR="00765318">
        <w:rPr>
          <w:rStyle w:val="s1"/>
          <w:rFonts w:eastAsiaTheme="majorEastAsia"/>
        </w:rPr>
        <w:t>Nexus integration</w:t>
      </w:r>
    </w:p>
    <w:p w14:paraId="7C61A56D" w14:textId="75397DF2" w:rsidR="00765318" w:rsidRPr="00FB1581" w:rsidRDefault="00765318" w:rsidP="00EB0419">
      <w:pPr>
        <w:pStyle w:val="li3"/>
        <w:numPr>
          <w:ilvl w:val="0"/>
          <w:numId w:val="11"/>
        </w:numPr>
        <w:tabs>
          <w:tab w:val="num" w:pos="1800"/>
        </w:tabs>
        <w:ind w:left="2160"/>
        <w:rPr>
          <w:rStyle w:val="s1"/>
          <w:spacing w:val="0"/>
        </w:rPr>
      </w:pPr>
      <w:r>
        <w:rPr>
          <w:rStyle w:val="s1"/>
          <w:rFonts w:eastAsiaTheme="majorEastAsia"/>
        </w:rPr>
        <w:t>SonarQube</w:t>
      </w:r>
      <w:r w:rsidR="007D12DD">
        <w:rPr>
          <w:rStyle w:val="s1"/>
          <w:rFonts w:eastAsiaTheme="majorEastAsia"/>
        </w:rPr>
        <w:t>/</w:t>
      </w:r>
      <w:r w:rsidR="00D510FA">
        <w:rPr>
          <w:rStyle w:val="s1"/>
          <w:rFonts w:eastAsiaTheme="majorEastAsia"/>
        </w:rPr>
        <w:t>SonarScanner</w:t>
      </w:r>
      <w:r>
        <w:rPr>
          <w:rStyle w:val="s1"/>
          <w:rFonts w:eastAsiaTheme="majorEastAsia"/>
        </w:rPr>
        <w:t xml:space="preserve"> integration</w:t>
      </w:r>
    </w:p>
    <w:p w14:paraId="5D0467B5" w14:textId="6BC01C27" w:rsidR="00765318" w:rsidRPr="00691961" w:rsidRDefault="00765318" w:rsidP="00FB1581">
      <w:pPr>
        <w:pStyle w:val="Heading6"/>
        <w:rPr>
          <w:rFonts w:eastAsia="Times New Roman"/>
          <w:color w:val="021730" w:themeColor="accent1" w:themeShade="80"/>
          <w:lang w:eastAsia="en-US"/>
        </w:rPr>
      </w:pPr>
      <w:r w:rsidRPr="00691961">
        <w:rPr>
          <w:rFonts w:eastAsia="Times New Roman"/>
          <w:color w:val="021730" w:themeColor="accent1" w:themeShade="80"/>
          <w:lang w:eastAsia="en-US"/>
        </w:rPr>
        <w:t> </w:t>
      </w:r>
      <w:r w:rsidRPr="00691961">
        <w:rPr>
          <w:rFonts w:eastAsia="Times New Roman"/>
          <w:color w:val="021730" w:themeColor="accent1" w:themeShade="80"/>
          <w:lang w:eastAsia="en-US"/>
        </w:rPr>
        <w:tab/>
      </w:r>
      <w:r w:rsidR="00FB1581" w:rsidRPr="00691961">
        <w:rPr>
          <w:rFonts w:eastAsia="Times New Roman"/>
          <w:color w:val="021730" w:themeColor="accent1" w:themeShade="80"/>
          <w:lang w:eastAsia="en-US"/>
        </w:rPr>
        <w:tab/>
      </w:r>
      <w:r w:rsidRPr="00691961">
        <w:rPr>
          <w:rFonts w:eastAsia="Times New Roman"/>
          <w:color w:val="021730" w:themeColor="accent1" w:themeShade="80"/>
          <w:lang w:eastAsia="en-US"/>
        </w:rPr>
        <w:t>GitHub Actions</w:t>
      </w:r>
    </w:p>
    <w:p w14:paraId="6210C1AC" w14:textId="730CFC0D" w:rsidR="00765318" w:rsidRDefault="00765318" w:rsidP="00EB0419">
      <w:pPr>
        <w:pStyle w:val="li1"/>
        <w:numPr>
          <w:ilvl w:val="0"/>
          <w:numId w:val="12"/>
        </w:numPr>
        <w:tabs>
          <w:tab w:val="num" w:pos="1800"/>
        </w:tabs>
        <w:ind w:left="2160"/>
      </w:pPr>
      <w:r>
        <w:rPr>
          <w:rStyle w:val="s1"/>
          <w:rFonts w:eastAsiaTheme="majorEastAsia"/>
        </w:rPr>
        <w:t>Workflows</w:t>
      </w:r>
    </w:p>
    <w:p w14:paraId="37E2DCB8" w14:textId="77777777" w:rsidR="00765318" w:rsidRDefault="00765318" w:rsidP="00EB0419">
      <w:pPr>
        <w:pStyle w:val="li2"/>
        <w:numPr>
          <w:ilvl w:val="0"/>
          <w:numId w:val="12"/>
        </w:numPr>
        <w:tabs>
          <w:tab w:val="num" w:pos="1800"/>
        </w:tabs>
        <w:ind w:left="2160"/>
      </w:pPr>
      <w:r>
        <w:rPr>
          <w:rStyle w:val="s1"/>
          <w:rFonts w:eastAsiaTheme="majorEastAsia"/>
        </w:rPr>
        <w:t>Runners</w:t>
      </w:r>
    </w:p>
    <w:p w14:paraId="153A54A4" w14:textId="77777777" w:rsidR="00765318" w:rsidRDefault="00765318" w:rsidP="00EB0419">
      <w:pPr>
        <w:pStyle w:val="li2"/>
        <w:numPr>
          <w:ilvl w:val="0"/>
          <w:numId w:val="12"/>
        </w:numPr>
        <w:tabs>
          <w:tab w:val="num" w:pos="1800"/>
        </w:tabs>
        <w:ind w:left="2160"/>
      </w:pPr>
      <w:r>
        <w:rPr>
          <w:rStyle w:val="s1"/>
          <w:rFonts w:eastAsiaTheme="majorEastAsia"/>
        </w:rPr>
        <w:t>Secrets</w:t>
      </w:r>
    </w:p>
    <w:p w14:paraId="46A554AF" w14:textId="5BE08FD9" w:rsidR="00765318" w:rsidRPr="00FB1581" w:rsidRDefault="00765318" w:rsidP="00EB0419">
      <w:pPr>
        <w:pStyle w:val="li3"/>
        <w:numPr>
          <w:ilvl w:val="0"/>
          <w:numId w:val="12"/>
        </w:numPr>
        <w:tabs>
          <w:tab w:val="num" w:pos="1800"/>
        </w:tabs>
        <w:ind w:left="2160"/>
        <w:rPr>
          <w:rStyle w:val="s1"/>
          <w:spacing w:val="0"/>
        </w:rPr>
      </w:pPr>
      <w:r>
        <w:rPr>
          <w:rStyle w:val="s1"/>
          <w:rFonts w:eastAsiaTheme="majorEastAsia"/>
        </w:rPr>
        <w:t>Security scans</w:t>
      </w:r>
    </w:p>
    <w:p w14:paraId="7B15C18D" w14:textId="77777777" w:rsidR="00765318" w:rsidRPr="00691961" w:rsidRDefault="00765318" w:rsidP="00FB1581">
      <w:pPr>
        <w:pStyle w:val="Heading6"/>
        <w:ind w:left="720" w:firstLine="720"/>
        <w:rPr>
          <w:rFonts w:eastAsia="Times New Roman"/>
          <w:color w:val="021730" w:themeColor="accent1" w:themeShade="80"/>
          <w:lang w:eastAsia="en-US"/>
        </w:rPr>
      </w:pPr>
      <w:r w:rsidRPr="00691961">
        <w:rPr>
          <w:rFonts w:eastAsia="Times New Roman"/>
          <w:color w:val="021730" w:themeColor="accent1" w:themeShade="80"/>
          <w:lang w:eastAsia="en-US"/>
        </w:rPr>
        <w:lastRenderedPageBreak/>
        <w:t>GitLab CI/CD</w:t>
      </w:r>
    </w:p>
    <w:p w14:paraId="39B6C27D" w14:textId="38393428" w:rsidR="0066446D" w:rsidRDefault="0066446D" w:rsidP="00EB0419">
      <w:pPr>
        <w:pStyle w:val="li1"/>
        <w:numPr>
          <w:ilvl w:val="0"/>
          <w:numId w:val="13"/>
        </w:numPr>
        <w:tabs>
          <w:tab w:val="num" w:pos="1800"/>
        </w:tabs>
        <w:ind w:left="2160"/>
      </w:pPr>
      <w:r>
        <w:rPr>
          <w:rStyle w:val="s1"/>
          <w:rFonts w:eastAsiaTheme="majorEastAsia"/>
        </w:rPr>
        <w:t>Pipelines</w:t>
      </w:r>
    </w:p>
    <w:p w14:paraId="334FFC25" w14:textId="77777777" w:rsidR="0066446D" w:rsidRDefault="0066446D" w:rsidP="00EB0419">
      <w:pPr>
        <w:pStyle w:val="li2"/>
        <w:numPr>
          <w:ilvl w:val="0"/>
          <w:numId w:val="13"/>
        </w:numPr>
        <w:tabs>
          <w:tab w:val="num" w:pos="1800"/>
        </w:tabs>
        <w:ind w:left="2160"/>
      </w:pPr>
      <w:r>
        <w:rPr>
          <w:rStyle w:val="s1"/>
          <w:rFonts w:eastAsiaTheme="majorEastAsia"/>
        </w:rPr>
        <w:t>Stages</w:t>
      </w:r>
    </w:p>
    <w:p w14:paraId="1CC9E887" w14:textId="0C4D8A28" w:rsidR="001C7F44" w:rsidRPr="001C7F44" w:rsidRDefault="0066446D" w:rsidP="00EB0419">
      <w:pPr>
        <w:pStyle w:val="li3"/>
        <w:numPr>
          <w:ilvl w:val="0"/>
          <w:numId w:val="13"/>
        </w:numPr>
        <w:tabs>
          <w:tab w:val="num" w:pos="1800"/>
        </w:tabs>
        <w:ind w:left="2160"/>
      </w:pPr>
      <w:r>
        <w:rPr>
          <w:rStyle w:val="s1"/>
          <w:rFonts w:eastAsiaTheme="majorEastAsia"/>
        </w:rPr>
        <w:t>Docker integration</w:t>
      </w:r>
    </w:p>
    <w:p w14:paraId="4103A907" w14:textId="5380D8D1" w:rsidR="001C7F44" w:rsidRDefault="001C7F44" w:rsidP="001C7F44">
      <w:pPr>
        <w:pStyle w:val="Heading3"/>
        <w:rPr>
          <w:rFonts w:eastAsia="Times New Roman"/>
          <w:lang w:eastAsia="en-US"/>
        </w:rPr>
      </w:pPr>
    </w:p>
    <w:p w14:paraId="1C280CC4" w14:textId="28FED6BD" w:rsidR="0066446D" w:rsidRPr="001C7F44" w:rsidRDefault="003A4B4A" w:rsidP="001C7F44">
      <w:pPr>
        <w:pStyle w:val="Heading3"/>
        <w:rPr>
          <w:rFonts w:eastAsia="Times New Roman"/>
          <w:lang w:eastAsia="en-US"/>
        </w:rPr>
      </w:pPr>
      <w:bookmarkStart w:id="26" w:name="_Toc219628958"/>
      <w:r w:rsidRPr="001C7F44">
        <w:rPr>
          <w:rFonts w:eastAsia="Times New Roman"/>
          <w:lang w:eastAsia="en-US"/>
        </w:rPr>
        <w:t>PHASE 4 — INFRASTRUCTURE AS CODE</w:t>
      </w:r>
      <w:bookmarkEnd w:id="26"/>
    </w:p>
    <w:p w14:paraId="2D6DA774" w14:textId="62BDC808" w:rsidR="00AC2B6E" w:rsidRDefault="00AC2B6E" w:rsidP="00AC2B6E">
      <w:pPr>
        <w:rPr>
          <w:lang w:eastAsia="en-US"/>
        </w:rPr>
      </w:pPr>
      <w:r>
        <w:rPr>
          <w:lang w:eastAsia="en-US"/>
        </w:rPr>
        <w:tab/>
      </w:r>
    </w:p>
    <w:p w14:paraId="62B3D905" w14:textId="77404AFC" w:rsidR="00AC2B6E" w:rsidRPr="00AC2B6E" w:rsidRDefault="00AC2B6E" w:rsidP="00AC2B6E">
      <w:pPr>
        <w:pStyle w:val="Heading3"/>
        <w:rPr>
          <w:rFonts w:eastAsia="Times New Roman"/>
        </w:rPr>
      </w:pPr>
      <w:r>
        <w:rPr>
          <w:lang w:eastAsia="en-US"/>
        </w:rPr>
        <w:tab/>
      </w:r>
      <w:bookmarkStart w:id="27" w:name="_Toc219628959"/>
      <w:r w:rsidRPr="00AC2B6E">
        <w:rPr>
          <w:rFonts w:eastAsia="Times New Roman"/>
        </w:rPr>
        <w:t>Terraform Fundamentals</w:t>
      </w:r>
      <w:bookmarkEnd w:id="27"/>
      <w:r>
        <w:tab/>
      </w:r>
    </w:p>
    <w:p w14:paraId="038947FE" w14:textId="7F868095" w:rsidR="00FB1581" w:rsidRDefault="00FB1581" w:rsidP="00EB0419">
      <w:pPr>
        <w:pStyle w:val="li1"/>
        <w:numPr>
          <w:ilvl w:val="0"/>
          <w:numId w:val="28"/>
        </w:numPr>
      </w:pPr>
      <w:r>
        <w:rPr>
          <w:rStyle w:val="s1"/>
          <w:rFonts w:eastAsiaTheme="majorEastAsia"/>
        </w:rPr>
        <w:t>What is IaC</w:t>
      </w:r>
    </w:p>
    <w:p w14:paraId="449BA082" w14:textId="77777777" w:rsidR="00FB1581" w:rsidRDefault="00FB1581" w:rsidP="00EB0419">
      <w:pPr>
        <w:pStyle w:val="li2"/>
        <w:numPr>
          <w:ilvl w:val="0"/>
          <w:numId w:val="28"/>
        </w:numPr>
      </w:pPr>
      <w:r>
        <w:rPr>
          <w:rStyle w:val="s1"/>
          <w:rFonts w:eastAsiaTheme="majorEastAsia"/>
        </w:rPr>
        <w:t>Why Terraform</w:t>
      </w:r>
    </w:p>
    <w:p w14:paraId="21696EC6" w14:textId="77777777" w:rsidR="00FB1581" w:rsidRDefault="00FB1581" w:rsidP="00EB0419">
      <w:pPr>
        <w:pStyle w:val="li2"/>
        <w:numPr>
          <w:ilvl w:val="0"/>
          <w:numId w:val="28"/>
        </w:numPr>
      </w:pPr>
      <w:r>
        <w:rPr>
          <w:rStyle w:val="s1"/>
          <w:rFonts w:eastAsiaTheme="majorEastAsia"/>
        </w:rPr>
        <w:t>Install Terraform</w:t>
      </w:r>
    </w:p>
    <w:p w14:paraId="64CB69B6" w14:textId="77777777" w:rsidR="00FB1581" w:rsidRDefault="00FB1581" w:rsidP="00EB0419">
      <w:pPr>
        <w:pStyle w:val="li2"/>
        <w:numPr>
          <w:ilvl w:val="0"/>
          <w:numId w:val="28"/>
        </w:numPr>
      </w:pPr>
      <w:r>
        <w:rPr>
          <w:rStyle w:val="s1"/>
          <w:rFonts w:eastAsiaTheme="majorEastAsia"/>
        </w:rPr>
        <w:t>Providers &amp; Resources</w:t>
      </w:r>
    </w:p>
    <w:p w14:paraId="6AA34567" w14:textId="77777777" w:rsidR="00FB1581" w:rsidRDefault="00FB1581" w:rsidP="00EB0419">
      <w:pPr>
        <w:pStyle w:val="li2"/>
        <w:numPr>
          <w:ilvl w:val="0"/>
          <w:numId w:val="28"/>
        </w:numPr>
      </w:pPr>
      <w:r>
        <w:rPr>
          <w:rStyle w:val="s1"/>
          <w:rFonts w:eastAsiaTheme="majorEastAsia"/>
        </w:rPr>
        <w:t>Basic Syntax</w:t>
      </w:r>
    </w:p>
    <w:p w14:paraId="14AA7BE7" w14:textId="77777777" w:rsidR="00FB1581" w:rsidRPr="00FB1581" w:rsidRDefault="00FB1581" w:rsidP="00EB0419">
      <w:pPr>
        <w:pStyle w:val="li3"/>
        <w:numPr>
          <w:ilvl w:val="0"/>
          <w:numId w:val="28"/>
        </w:numPr>
        <w:rPr>
          <w:rStyle w:val="s1"/>
          <w:spacing w:val="0"/>
        </w:rPr>
      </w:pPr>
      <w:r>
        <w:rPr>
          <w:rStyle w:val="s1"/>
          <w:rFonts w:eastAsiaTheme="majorEastAsia"/>
        </w:rPr>
        <w:t>Your First Script (main.tf)</w:t>
      </w:r>
    </w:p>
    <w:p w14:paraId="03B94A0B" w14:textId="77777777" w:rsidR="00513979" w:rsidRDefault="00513979" w:rsidP="00513979">
      <w:pPr>
        <w:pStyle w:val="Heading3"/>
        <w:ind w:firstLine="720"/>
        <w:rPr>
          <w:rFonts w:eastAsia="Times New Roman"/>
          <w:lang w:eastAsia="en-US"/>
        </w:rPr>
      </w:pPr>
      <w:bookmarkStart w:id="28" w:name="_Toc219628960"/>
      <w:r w:rsidRPr="00513979">
        <w:rPr>
          <w:rFonts w:eastAsia="Times New Roman"/>
          <w:lang w:eastAsia="en-US"/>
        </w:rPr>
        <w:t>Working with Terraform</w:t>
      </w:r>
      <w:bookmarkEnd w:id="28"/>
    </w:p>
    <w:p w14:paraId="385EF1A2" w14:textId="7BFB2B4E" w:rsidR="00513979" w:rsidRDefault="00513979" w:rsidP="00EB0419">
      <w:pPr>
        <w:pStyle w:val="li1"/>
        <w:numPr>
          <w:ilvl w:val="0"/>
          <w:numId w:val="29"/>
        </w:numPr>
      </w:pPr>
      <w:r>
        <w:rPr>
          <w:rStyle w:val="s1"/>
          <w:rFonts w:eastAsiaTheme="majorEastAsia"/>
        </w:rPr>
        <w:t>Plan, Apply, Destroy</w:t>
      </w:r>
    </w:p>
    <w:p w14:paraId="2D68951E" w14:textId="77777777" w:rsidR="00513979" w:rsidRDefault="00513979" w:rsidP="00EB0419">
      <w:pPr>
        <w:pStyle w:val="li2"/>
        <w:numPr>
          <w:ilvl w:val="0"/>
          <w:numId w:val="29"/>
        </w:numPr>
      </w:pPr>
      <w:r>
        <w:rPr>
          <w:rStyle w:val="s1"/>
          <w:rFonts w:eastAsiaTheme="majorEastAsia"/>
        </w:rPr>
        <w:t>Terraform Registry</w:t>
      </w:r>
    </w:p>
    <w:p w14:paraId="202D5B65" w14:textId="77777777" w:rsidR="00513979" w:rsidRDefault="00513979" w:rsidP="00EB0419">
      <w:pPr>
        <w:pStyle w:val="li2"/>
        <w:numPr>
          <w:ilvl w:val="0"/>
          <w:numId w:val="29"/>
        </w:numPr>
      </w:pPr>
      <w:r>
        <w:rPr>
          <w:rStyle w:val="s1"/>
          <w:rFonts w:eastAsiaTheme="majorEastAsia"/>
        </w:rPr>
        <w:t>Variables &amp; Outputs</w:t>
      </w:r>
    </w:p>
    <w:p w14:paraId="0717EDB6" w14:textId="77777777" w:rsidR="00513979" w:rsidRDefault="00513979" w:rsidP="00EB0419">
      <w:pPr>
        <w:pStyle w:val="li2"/>
        <w:numPr>
          <w:ilvl w:val="0"/>
          <w:numId w:val="29"/>
        </w:numPr>
      </w:pPr>
      <w:r>
        <w:rPr>
          <w:rStyle w:val="s1"/>
          <w:rFonts w:eastAsiaTheme="majorEastAsia"/>
        </w:rPr>
        <w:t>Breaking main.tf into variables.tf &amp; outputs.tf</w:t>
      </w:r>
    </w:p>
    <w:p w14:paraId="3C07258D" w14:textId="77777777" w:rsidR="00513979" w:rsidRDefault="00513979" w:rsidP="00EB0419">
      <w:pPr>
        <w:pStyle w:val="li3"/>
        <w:numPr>
          <w:ilvl w:val="0"/>
          <w:numId w:val="29"/>
        </w:numPr>
      </w:pPr>
      <w:r>
        <w:rPr>
          <w:rStyle w:val="s1"/>
          <w:rFonts w:eastAsiaTheme="majorEastAsia"/>
        </w:rPr>
        <w:t>Terraform Console</w:t>
      </w:r>
    </w:p>
    <w:p w14:paraId="09C3E4B9" w14:textId="77777777" w:rsidR="00513979" w:rsidRPr="00513979" w:rsidRDefault="00513979" w:rsidP="00513979">
      <w:pPr>
        <w:pStyle w:val="Heading3"/>
        <w:ind w:firstLine="720"/>
        <w:rPr>
          <w:rFonts w:eastAsia="Times New Roman"/>
          <w:lang w:eastAsia="en-US"/>
        </w:rPr>
      </w:pPr>
      <w:bookmarkStart w:id="29" w:name="_Toc219628961"/>
      <w:r w:rsidRPr="00513979">
        <w:rPr>
          <w:rFonts w:eastAsia="Times New Roman"/>
          <w:lang w:eastAsia="en-US"/>
        </w:rPr>
        <w:t>Modules</w:t>
      </w:r>
      <w:bookmarkEnd w:id="29"/>
    </w:p>
    <w:p w14:paraId="0F56FB9B" w14:textId="64E9ABED" w:rsidR="00513979" w:rsidRDefault="00513979" w:rsidP="00EB0419">
      <w:pPr>
        <w:pStyle w:val="li1"/>
        <w:numPr>
          <w:ilvl w:val="0"/>
          <w:numId w:val="30"/>
        </w:numPr>
      </w:pPr>
      <w:r>
        <w:rPr>
          <w:rStyle w:val="s1"/>
          <w:rFonts w:eastAsiaTheme="majorEastAsia"/>
        </w:rPr>
        <w:t>What are Modules</w:t>
      </w:r>
    </w:p>
    <w:p w14:paraId="16FF15E5" w14:textId="77777777" w:rsidR="00513979" w:rsidRDefault="00513979" w:rsidP="00EB0419">
      <w:pPr>
        <w:pStyle w:val="li2"/>
        <w:numPr>
          <w:ilvl w:val="0"/>
          <w:numId w:val="30"/>
        </w:numPr>
      </w:pPr>
      <w:r>
        <w:rPr>
          <w:rStyle w:val="s1"/>
          <w:rFonts w:eastAsiaTheme="majorEastAsia"/>
        </w:rPr>
        <w:t>Creating your first module</w:t>
      </w:r>
    </w:p>
    <w:p w14:paraId="52F7A897" w14:textId="77777777" w:rsidR="00513979" w:rsidRDefault="00513979" w:rsidP="00EB0419">
      <w:pPr>
        <w:pStyle w:val="li2"/>
        <w:numPr>
          <w:ilvl w:val="0"/>
          <w:numId w:val="30"/>
        </w:numPr>
      </w:pPr>
      <w:r>
        <w:rPr>
          <w:rStyle w:val="s1"/>
          <w:rFonts w:eastAsiaTheme="majorEastAsia"/>
        </w:rPr>
        <w:t>Using public modules (simple example)</w:t>
      </w:r>
    </w:p>
    <w:p w14:paraId="020B7DC1" w14:textId="77777777" w:rsidR="00513979" w:rsidRDefault="00513979" w:rsidP="00EB0419">
      <w:pPr>
        <w:pStyle w:val="li3"/>
        <w:numPr>
          <w:ilvl w:val="0"/>
          <w:numId w:val="30"/>
        </w:numPr>
      </w:pPr>
      <w:r>
        <w:rPr>
          <w:rStyle w:val="s1"/>
          <w:rFonts w:eastAsiaTheme="majorEastAsia"/>
        </w:rPr>
        <w:lastRenderedPageBreak/>
        <w:t>Root module structure</w:t>
      </w:r>
    </w:p>
    <w:p w14:paraId="78BD87B0" w14:textId="131CFF45" w:rsidR="00513979" w:rsidRDefault="00513979" w:rsidP="00513979">
      <w:pPr>
        <w:pStyle w:val="Heading3"/>
        <w:ind w:firstLine="720"/>
        <w:rPr>
          <w:rFonts w:eastAsia="Times New Roman"/>
          <w:lang w:eastAsia="en-US"/>
        </w:rPr>
      </w:pPr>
      <w:bookmarkStart w:id="30" w:name="_Toc219628962"/>
      <w:r w:rsidRPr="00513979">
        <w:rPr>
          <w:rFonts w:eastAsia="Times New Roman"/>
          <w:lang w:eastAsia="en-US"/>
        </w:rPr>
        <w:t>Terraform with AWS (Hands</w:t>
      </w:r>
      <w:r w:rsidRPr="00513979">
        <w:rPr>
          <w:rFonts w:eastAsia="Times New Roman"/>
          <w:lang w:eastAsia="en-US"/>
        </w:rPr>
        <w:noBreakHyphen/>
        <w:t>On Labs)</w:t>
      </w:r>
      <w:bookmarkEnd w:id="30"/>
    </w:p>
    <w:p w14:paraId="21DB7BB9" w14:textId="6FE28BD8" w:rsidR="00513979" w:rsidRDefault="00513979" w:rsidP="00EB0419">
      <w:pPr>
        <w:pStyle w:val="li1"/>
        <w:numPr>
          <w:ilvl w:val="0"/>
          <w:numId w:val="31"/>
        </w:numPr>
      </w:pPr>
      <w:r>
        <w:rPr>
          <w:rStyle w:val="s1"/>
          <w:rFonts w:eastAsiaTheme="majorEastAsia"/>
        </w:rPr>
        <w:t>Configure AWS credentials</w:t>
      </w:r>
    </w:p>
    <w:p w14:paraId="7C263455" w14:textId="77777777" w:rsidR="00513979" w:rsidRDefault="00513979" w:rsidP="00EB0419">
      <w:pPr>
        <w:pStyle w:val="li2"/>
        <w:numPr>
          <w:ilvl w:val="0"/>
          <w:numId w:val="31"/>
        </w:numPr>
      </w:pPr>
      <w:r>
        <w:rPr>
          <w:rStyle w:val="s1"/>
          <w:rFonts w:eastAsiaTheme="majorEastAsia"/>
        </w:rPr>
        <w:t>Create S3 bucket</w:t>
      </w:r>
    </w:p>
    <w:p w14:paraId="60B28FB2" w14:textId="77777777" w:rsidR="00513979" w:rsidRDefault="00513979" w:rsidP="00EB0419">
      <w:pPr>
        <w:pStyle w:val="li2"/>
        <w:numPr>
          <w:ilvl w:val="0"/>
          <w:numId w:val="31"/>
        </w:numPr>
      </w:pPr>
      <w:r>
        <w:rPr>
          <w:rStyle w:val="s1"/>
          <w:rFonts w:eastAsiaTheme="majorEastAsia"/>
        </w:rPr>
        <w:t>Create EC2 instance</w:t>
      </w:r>
    </w:p>
    <w:p w14:paraId="3D3F9261" w14:textId="27858259" w:rsidR="00513979" w:rsidRDefault="00513979" w:rsidP="00EB0419">
      <w:pPr>
        <w:pStyle w:val="li2"/>
        <w:numPr>
          <w:ilvl w:val="0"/>
          <w:numId w:val="31"/>
        </w:numPr>
      </w:pPr>
      <w:r>
        <w:rPr>
          <w:rStyle w:val="s1"/>
          <w:rFonts w:eastAsiaTheme="majorEastAsia"/>
        </w:rPr>
        <w:t>User Data &amp; template</w:t>
      </w:r>
      <w:r w:rsidR="002B1A32">
        <w:rPr>
          <w:rStyle w:val="s1"/>
          <w:rFonts w:eastAsiaTheme="majorEastAsia"/>
        </w:rPr>
        <w:t xml:space="preserve"> </w:t>
      </w:r>
      <w:r>
        <w:rPr>
          <w:rStyle w:val="s1"/>
          <w:rFonts w:eastAsiaTheme="majorEastAsia"/>
        </w:rPr>
        <w:t>file</w:t>
      </w:r>
    </w:p>
    <w:p w14:paraId="4ADF7099" w14:textId="77777777" w:rsidR="00513979" w:rsidRDefault="00513979" w:rsidP="00EB0419">
      <w:pPr>
        <w:pStyle w:val="li2"/>
        <w:numPr>
          <w:ilvl w:val="0"/>
          <w:numId w:val="31"/>
        </w:numPr>
      </w:pPr>
      <w:r>
        <w:rPr>
          <w:rStyle w:val="s1"/>
          <w:rFonts w:eastAsiaTheme="majorEastAsia"/>
        </w:rPr>
        <w:t>Build a reusable module</w:t>
      </w:r>
    </w:p>
    <w:p w14:paraId="78EF83DB" w14:textId="77777777" w:rsidR="00513979" w:rsidRDefault="00513979" w:rsidP="00EB0419">
      <w:pPr>
        <w:pStyle w:val="li2"/>
        <w:numPr>
          <w:ilvl w:val="0"/>
          <w:numId w:val="31"/>
        </w:numPr>
      </w:pPr>
      <w:r>
        <w:rPr>
          <w:rStyle w:val="s1"/>
          <w:rFonts w:eastAsiaTheme="majorEastAsia"/>
        </w:rPr>
        <w:t>VPC, Subnets, IGW, Route Tables</w:t>
      </w:r>
    </w:p>
    <w:p w14:paraId="17A26671" w14:textId="77777777" w:rsidR="00513979" w:rsidRDefault="00513979" w:rsidP="00EB0419">
      <w:pPr>
        <w:pStyle w:val="li2"/>
        <w:numPr>
          <w:ilvl w:val="0"/>
          <w:numId w:val="31"/>
        </w:numPr>
      </w:pPr>
      <w:r>
        <w:rPr>
          <w:rStyle w:val="s1"/>
          <w:rFonts w:eastAsiaTheme="majorEastAsia"/>
        </w:rPr>
        <w:t>Security Groups</w:t>
      </w:r>
    </w:p>
    <w:p w14:paraId="4C40B685" w14:textId="77777777" w:rsidR="00513979" w:rsidRDefault="00513979" w:rsidP="00EB0419">
      <w:pPr>
        <w:pStyle w:val="li3"/>
        <w:numPr>
          <w:ilvl w:val="0"/>
          <w:numId w:val="31"/>
        </w:numPr>
      </w:pPr>
      <w:r>
        <w:rPr>
          <w:rStyle w:val="s1"/>
          <w:rFonts w:eastAsiaTheme="majorEastAsia"/>
        </w:rPr>
        <w:t>Final VPC + EC2 project</w:t>
      </w:r>
    </w:p>
    <w:p w14:paraId="67E14470" w14:textId="42A85485" w:rsidR="00513979" w:rsidRPr="00513979" w:rsidRDefault="00513979" w:rsidP="00513979">
      <w:pPr>
        <w:pStyle w:val="Heading3"/>
        <w:ind w:firstLine="720"/>
        <w:rPr>
          <w:rFonts w:eastAsia="Times New Roman"/>
          <w:lang w:eastAsia="en-US"/>
        </w:rPr>
      </w:pPr>
      <w:bookmarkStart w:id="31" w:name="_Toc219628963"/>
      <w:r w:rsidRPr="00513979">
        <w:rPr>
          <w:rFonts w:eastAsia="Times New Roman"/>
          <w:lang w:eastAsia="en-US"/>
        </w:rPr>
        <w:t>Terraform State</w:t>
      </w:r>
      <w:bookmarkEnd w:id="31"/>
      <w:r w:rsidRPr="00513979">
        <w:rPr>
          <w:rFonts w:eastAsia="Times New Roman"/>
          <w:lang w:eastAsia="en-US"/>
        </w:rPr>
        <w:t> </w:t>
      </w:r>
    </w:p>
    <w:p w14:paraId="3F1B2E2B" w14:textId="77777777" w:rsidR="00513979" w:rsidRDefault="00513979" w:rsidP="00EB0419">
      <w:pPr>
        <w:pStyle w:val="li1"/>
        <w:numPr>
          <w:ilvl w:val="0"/>
          <w:numId w:val="32"/>
        </w:numPr>
      </w:pPr>
      <w:r>
        <w:rPr>
          <w:rStyle w:val="s1"/>
          <w:rFonts w:eastAsiaTheme="majorEastAsia"/>
        </w:rPr>
        <w:t>What is state</w:t>
      </w:r>
    </w:p>
    <w:p w14:paraId="10C70FD9" w14:textId="77777777" w:rsidR="00513979" w:rsidRDefault="00513979" w:rsidP="00EB0419">
      <w:pPr>
        <w:pStyle w:val="li2"/>
        <w:numPr>
          <w:ilvl w:val="0"/>
          <w:numId w:val="32"/>
        </w:numPr>
      </w:pPr>
      <w:r>
        <w:rPr>
          <w:rStyle w:val="s1"/>
          <w:rFonts w:eastAsiaTheme="majorEastAsia"/>
        </w:rPr>
        <w:t>Why state matters</w:t>
      </w:r>
    </w:p>
    <w:p w14:paraId="3FB7C4B5" w14:textId="77777777" w:rsidR="00513979" w:rsidRDefault="00513979" w:rsidP="00EB0419">
      <w:pPr>
        <w:pStyle w:val="li3"/>
        <w:numPr>
          <w:ilvl w:val="0"/>
          <w:numId w:val="32"/>
        </w:numPr>
      </w:pPr>
      <w:r>
        <w:rPr>
          <w:rStyle w:val="s1"/>
          <w:rFonts w:eastAsiaTheme="majorEastAsia"/>
        </w:rPr>
        <w:t>Remote state (concept only)</w:t>
      </w:r>
    </w:p>
    <w:p w14:paraId="7E052759" w14:textId="06C9DEF9" w:rsidR="00513979" w:rsidRPr="00513979" w:rsidRDefault="00513979" w:rsidP="00513979">
      <w:pPr>
        <w:pStyle w:val="Heading3"/>
        <w:ind w:firstLine="720"/>
        <w:rPr>
          <w:rFonts w:eastAsia="Times New Roman"/>
          <w:lang w:eastAsia="en-US"/>
        </w:rPr>
      </w:pPr>
      <w:bookmarkStart w:id="32" w:name="_Toc219628964"/>
      <w:r w:rsidRPr="00513979">
        <w:rPr>
          <w:rFonts w:eastAsia="Times New Roman"/>
          <w:lang w:eastAsia="en-US"/>
        </w:rPr>
        <w:t>Terraform Best Practices</w:t>
      </w:r>
      <w:bookmarkEnd w:id="32"/>
    </w:p>
    <w:p w14:paraId="4978E8B9" w14:textId="77777777" w:rsidR="00513979" w:rsidRDefault="00513979" w:rsidP="00EB0419">
      <w:pPr>
        <w:pStyle w:val="li1"/>
        <w:numPr>
          <w:ilvl w:val="0"/>
          <w:numId w:val="33"/>
        </w:numPr>
      </w:pPr>
      <w:r>
        <w:rPr>
          <w:rStyle w:val="s1"/>
          <w:rFonts w:eastAsiaTheme="majorEastAsia"/>
        </w:rPr>
        <w:t>Folder structure</w:t>
      </w:r>
    </w:p>
    <w:p w14:paraId="3E84E3F7" w14:textId="77777777" w:rsidR="00513979" w:rsidRDefault="00513979" w:rsidP="00EB0419">
      <w:pPr>
        <w:pStyle w:val="li2"/>
        <w:numPr>
          <w:ilvl w:val="0"/>
          <w:numId w:val="33"/>
        </w:numPr>
      </w:pPr>
      <w:r>
        <w:rPr>
          <w:rStyle w:val="s1"/>
          <w:rFonts w:eastAsiaTheme="majorEastAsia"/>
        </w:rPr>
        <w:t>Naming conventions</w:t>
      </w:r>
    </w:p>
    <w:p w14:paraId="0B2A3DA5" w14:textId="77777777" w:rsidR="00513979" w:rsidRDefault="00513979" w:rsidP="00EB0419">
      <w:pPr>
        <w:pStyle w:val="li2"/>
        <w:numPr>
          <w:ilvl w:val="0"/>
          <w:numId w:val="33"/>
        </w:numPr>
      </w:pPr>
      <w:r>
        <w:rPr>
          <w:rStyle w:val="s1"/>
          <w:rFonts w:eastAsiaTheme="majorEastAsia"/>
        </w:rPr>
        <w:t>Reusable modules</w:t>
      </w:r>
    </w:p>
    <w:p w14:paraId="5FC38D2D" w14:textId="117AC2E4" w:rsidR="001C7F44" w:rsidRPr="00513979" w:rsidRDefault="00513979" w:rsidP="00EB0419">
      <w:pPr>
        <w:pStyle w:val="li3"/>
        <w:numPr>
          <w:ilvl w:val="0"/>
          <w:numId w:val="33"/>
        </w:numPr>
        <w:rPr>
          <w:rStyle w:val="s1"/>
          <w:spacing w:val="0"/>
        </w:rPr>
      </w:pPr>
      <w:r>
        <w:rPr>
          <w:rStyle w:val="s1"/>
          <w:rFonts w:eastAsiaTheme="majorEastAsia"/>
        </w:rPr>
        <w:t>Version control for Terraform</w:t>
      </w:r>
    </w:p>
    <w:p w14:paraId="0BD175EE" w14:textId="77777777" w:rsidR="00513979" w:rsidRPr="00513979" w:rsidRDefault="00513979" w:rsidP="00513979">
      <w:pPr>
        <w:pStyle w:val="li3"/>
        <w:ind w:left="1440"/>
      </w:pPr>
    </w:p>
    <w:p w14:paraId="77F0F243" w14:textId="110AA0B2" w:rsidR="00AC2B6E" w:rsidRPr="00691961" w:rsidRDefault="003A4B4A" w:rsidP="003A4B4A">
      <w:pPr>
        <w:pStyle w:val="Heading2"/>
        <w:rPr>
          <w:color w:val="021730" w:themeColor="accent1" w:themeShade="80"/>
          <w:sz w:val="24"/>
          <w:szCs w:val="24"/>
        </w:rPr>
      </w:pPr>
      <w:bookmarkStart w:id="33" w:name="_Toc219628965"/>
      <w:r w:rsidRPr="00691961">
        <w:rPr>
          <w:color w:val="021730" w:themeColor="accent1" w:themeShade="80"/>
          <w:sz w:val="24"/>
          <w:szCs w:val="24"/>
        </w:rPr>
        <w:t>PHASE 5 – MONITORING &amp; OBSERVABILITY</w:t>
      </w:r>
      <w:bookmarkEnd w:id="33"/>
    </w:p>
    <w:p w14:paraId="77D96239" w14:textId="77777777" w:rsidR="00A301A3" w:rsidRDefault="00A301A3" w:rsidP="00A301A3">
      <w:pPr>
        <w:pStyle w:val="Heading3"/>
        <w:ind w:firstLine="720"/>
        <w:rPr>
          <w:rFonts w:eastAsia="Times New Roman"/>
        </w:rPr>
      </w:pPr>
    </w:p>
    <w:p w14:paraId="41E7752B" w14:textId="363DB1C3" w:rsidR="00AC2B6E" w:rsidRDefault="00AC2B6E" w:rsidP="00A301A3">
      <w:pPr>
        <w:pStyle w:val="Heading3"/>
        <w:ind w:firstLine="720"/>
        <w:rPr>
          <w:rFonts w:eastAsia="Times New Roman"/>
        </w:rPr>
      </w:pPr>
      <w:bookmarkStart w:id="34" w:name="_Toc219628966"/>
      <w:r w:rsidRPr="00AC2B6E">
        <w:rPr>
          <w:rFonts w:eastAsia="Times New Roman"/>
        </w:rPr>
        <w:t>Observability Concepts</w:t>
      </w:r>
      <w:bookmarkEnd w:id="34"/>
    </w:p>
    <w:p w14:paraId="1F0B469C" w14:textId="30BD8ED6" w:rsidR="00AC2B6E" w:rsidRPr="00786EFC" w:rsidRDefault="00AC2B6E" w:rsidP="00EB0419">
      <w:pPr>
        <w:pStyle w:val="li1"/>
        <w:numPr>
          <w:ilvl w:val="0"/>
          <w:numId w:val="14"/>
        </w:numPr>
        <w:rPr>
          <w:rStyle w:val="s1"/>
          <w:rFonts w:eastAsiaTheme="majorEastAsia"/>
        </w:rPr>
      </w:pPr>
      <w:r w:rsidRPr="00786EFC">
        <w:rPr>
          <w:rStyle w:val="s1"/>
          <w:rFonts w:eastAsiaTheme="majorEastAsia"/>
        </w:rPr>
        <w:t>Metrics, logs, traces</w:t>
      </w:r>
    </w:p>
    <w:p w14:paraId="2498B1A7" w14:textId="7CB09606" w:rsidR="00AC2B6E" w:rsidRPr="00AC2B6E" w:rsidRDefault="00AC2B6E" w:rsidP="00513979">
      <w:pPr>
        <w:pStyle w:val="Heading3"/>
        <w:ind w:firstLine="720"/>
        <w:rPr>
          <w:rFonts w:eastAsia="Times New Roman"/>
          <w:lang w:eastAsia="en-US"/>
        </w:rPr>
      </w:pPr>
      <w:bookmarkStart w:id="35" w:name="_Toc219628967"/>
      <w:r w:rsidRPr="00AC2B6E">
        <w:rPr>
          <w:rFonts w:eastAsia="Times New Roman"/>
          <w:lang w:eastAsia="en-US"/>
        </w:rPr>
        <w:lastRenderedPageBreak/>
        <w:t>Tools</w:t>
      </w:r>
      <w:bookmarkEnd w:id="35"/>
    </w:p>
    <w:p w14:paraId="237C9021" w14:textId="2759F106" w:rsidR="00AC2B6E" w:rsidRDefault="00AC2B6E" w:rsidP="00EB0419">
      <w:pPr>
        <w:pStyle w:val="li1"/>
        <w:numPr>
          <w:ilvl w:val="0"/>
          <w:numId w:val="14"/>
        </w:numPr>
      </w:pPr>
      <w:r>
        <w:rPr>
          <w:rStyle w:val="s1"/>
          <w:rFonts w:eastAsiaTheme="majorEastAsia"/>
        </w:rPr>
        <w:t>Prometheus</w:t>
      </w:r>
    </w:p>
    <w:p w14:paraId="7CB1FF5A" w14:textId="77777777" w:rsidR="00AC2B6E" w:rsidRDefault="00AC2B6E" w:rsidP="00EB0419">
      <w:pPr>
        <w:pStyle w:val="li2"/>
        <w:numPr>
          <w:ilvl w:val="0"/>
          <w:numId w:val="14"/>
        </w:numPr>
      </w:pPr>
      <w:r>
        <w:rPr>
          <w:rStyle w:val="s1"/>
          <w:rFonts w:eastAsiaTheme="majorEastAsia"/>
        </w:rPr>
        <w:t>Grafana</w:t>
      </w:r>
    </w:p>
    <w:p w14:paraId="539E16D5" w14:textId="77777777" w:rsidR="00AC2B6E" w:rsidRPr="00AC2B6E" w:rsidRDefault="00AC2B6E" w:rsidP="00EB0419">
      <w:pPr>
        <w:pStyle w:val="li3"/>
        <w:numPr>
          <w:ilvl w:val="0"/>
          <w:numId w:val="14"/>
        </w:numPr>
        <w:rPr>
          <w:rStyle w:val="s1"/>
          <w:spacing w:val="0"/>
        </w:rPr>
      </w:pPr>
      <w:r>
        <w:rPr>
          <w:rStyle w:val="s1"/>
          <w:rFonts w:eastAsiaTheme="majorEastAsia"/>
        </w:rPr>
        <w:t>Loki</w:t>
      </w:r>
    </w:p>
    <w:p w14:paraId="5FB83228" w14:textId="5155F0D1" w:rsidR="00AC2B6E" w:rsidRPr="00513979" w:rsidRDefault="00AC2B6E" w:rsidP="00513979">
      <w:pPr>
        <w:pStyle w:val="Heading3"/>
        <w:ind w:firstLine="720"/>
        <w:rPr>
          <w:rStyle w:val="s1"/>
          <w:spacing w:val="0"/>
        </w:rPr>
      </w:pPr>
      <w:bookmarkStart w:id="36" w:name="_Toc219628968"/>
      <w:r w:rsidRPr="00513979">
        <w:rPr>
          <w:rStyle w:val="s1"/>
          <w:spacing w:val="0"/>
        </w:rPr>
        <w:t>Hands-On</w:t>
      </w:r>
      <w:bookmarkEnd w:id="36"/>
    </w:p>
    <w:p w14:paraId="12C1B2DF" w14:textId="77777777" w:rsidR="00AC2B6E" w:rsidRDefault="00AC2B6E" w:rsidP="00EB0419">
      <w:pPr>
        <w:pStyle w:val="li1"/>
        <w:numPr>
          <w:ilvl w:val="0"/>
          <w:numId w:val="15"/>
        </w:numPr>
      </w:pPr>
      <w:r>
        <w:rPr>
          <w:rStyle w:val="s1"/>
          <w:rFonts w:eastAsiaTheme="majorEastAsia"/>
        </w:rPr>
        <w:t>PromQL</w:t>
      </w:r>
    </w:p>
    <w:p w14:paraId="2BF7C33E" w14:textId="77777777" w:rsidR="00AC2B6E" w:rsidRDefault="00AC2B6E" w:rsidP="00EB0419">
      <w:pPr>
        <w:pStyle w:val="li2"/>
        <w:numPr>
          <w:ilvl w:val="0"/>
          <w:numId w:val="15"/>
        </w:numPr>
      </w:pPr>
      <w:r>
        <w:rPr>
          <w:rStyle w:val="s1"/>
          <w:rFonts w:eastAsiaTheme="majorEastAsia"/>
        </w:rPr>
        <w:t>Dashboards &amp; alerts</w:t>
      </w:r>
    </w:p>
    <w:p w14:paraId="5B09FE22" w14:textId="77777777" w:rsidR="00AC2B6E" w:rsidRPr="00AC2B6E" w:rsidRDefault="00AC2B6E" w:rsidP="00EB0419">
      <w:pPr>
        <w:pStyle w:val="li3"/>
        <w:numPr>
          <w:ilvl w:val="0"/>
          <w:numId w:val="15"/>
        </w:numPr>
        <w:rPr>
          <w:rStyle w:val="s1"/>
          <w:spacing w:val="0"/>
        </w:rPr>
      </w:pPr>
      <w:r>
        <w:rPr>
          <w:rStyle w:val="s1"/>
          <w:rFonts w:eastAsiaTheme="majorEastAsia"/>
        </w:rPr>
        <w:t>Slack integrations</w:t>
      </w:r>
    </w:p>
    <w:p w14:paraId="2896A5B5" w14:textId="77777777" w:rsidR="003A4B4A" w:rsidRPr="00691961" w:rsidRDefault="003A4B4A" w:rsidP="003A4B4A">
      <w:pPr>
        <w:pStyle w:val="Heading2"/>
        <w:rPr>
          <w:rFonts w:eastAsia="Times New Roman"/>
          <w:color w:val="021730" w:themeColor="accent1" w:themeShade="80"/>
          <w:sz w:val="32"/>
          <w:szCs w:val="32"/>
          <w:lang w:eastAsia="en-US"/>
        </w:rPr>
      </w:pPr>
    </w:p>
    <w:p w14:paraId="677EBCB6" w14:textId="2312F03A" w:rsidR="00AC2B6E" w:rsidRPr="00691961" w:rsidRDefault="00AC2B6E" w:rsidP="003A4B4A">
      <w:pPr>
        <w:pStyle w:val="Heading2"/>
        <w:rPr>
          <w:rFonts w:eastAsia="Times New Roman"/>
          <w:color w:val="021730" w:themeColor="accent1" w:themeShade="80"/>
          <w:sz w:val="24"/>
          <w:szCs w:val="24"/>
          <w:lang w:eastAsia="en-US"/>
        </w:rPr>
      </w:pPr>
      <w:bookmarkStart w:id="37" w:name="_Toc219628969"/>
      <w:r w:rsidRPr="00691961">
        <w:rPr>
          <w:rFonts w:eastAsia="Times New Roman"/>
          <w:color w:val="021730" w:themeColor="accent1" w:themeShade="80"/>
          <w:sz w:val="24"/>
          <w:szCs w:val="24"/>
          <w:lang w:eastAsia="en-US"/>
        </w:rPr>
        <w:t xml:space="preserve">PHASE </w:t>
      </w:r>
      <w:r w:rsidR="003A4B4A" w:rsidRPr="00691961">
        <w:rPr>
          <w:rFonts w:eastAsia="Times New Roman"/>
          <w:color w:val="021730" w:themeColor="accent1" w:themeShade="80"/>
          <w:sz w:val="24"/>
          <w:szCs w:val="24"/>
          <w:lang w:eastAsia="en-US"/>
        </w:rPr>
        <w:t>6</w:t>
      </w:r>
      <w:r w:rsidRPr="00691961">
        <w:rPr>
          <w:rFonts w:eastAsia="Times New Roman"/>
          <w:color w:val="021730" w:themeColor="accent1" w:themeShade="80"/>
          <w:sz w:val="24"/>
          <w:szCs w:val="24"/>
          <w:lang w:eastAsia="en-US"/>
        </w:rPr>
        <w:t xml:space="preserve"> — CONFIGURATION MANAGEMENT</w:t>
      </w:r>
      <w:bookmarkEnd w:id="37"/>
    </w:p>
    <w:p w14:paraId="057BAD07" w14:textId="77777777" w:rsidR="00AC2B6E" w:rsidRDefault="00AC2B6E" w:rsidP="00AC2B6E">
      <w:pPr>
        <w:rPr>
          <w:lang w:eastAsia="en-US"/>
        </w:rPr>
      </w:pPr>
    </w:p>
    <w:p w14:paraId="3737C1CF" w14:textId="77777777" w:rsidR="00AC2B6E" w:rsidRDefault="00AC2B6E" w:rsidP="00513979">
      <w:pPr>
        <w:pStyle w:val="Heading3"/>
        <w:rPr>
          <w:rFonts w:eastAsia="Times New Roman"/>
        </w:rPr>
      </w:pPr>
      <w:r>
        <w:rPr>
          <w:lang w:eastAsia="en-US"/>
        </w:rPr>
        <w:tab/>
      </w:r>
      <w:bookmarkStart w:id="38" w:name="_Toc219628970"/>
      <w:r w:rsidRPr="00AC2B6E">
        <w:rPr>
          <w:rFonts w:eastAsia="Times New Roman"/>
        </w:rPr>
        <w:t>Ansible</w:t>
      </w:r>
      <w:bookmarkEnd w:id="38"/>
    </w:p>
    <w:p w14:paraId="410B2D96" w14:textId="3AC1BABB" w:rsidR="00AC2B6E" w:rsidRDefault="00AC2B6E" w:rsidP="00EB0419">
      <w:pPr>
        <w:pStyle w:val="li1"/>
        <w:numPr>
          <w:ilvl w:val="0"/>
          <w:numId w:val="16"/>
        </w:numPr>
      </w:pPr>
      <w:r>
        <w:rPr>
          <w:rStyle w:val="s1"/>
          <w:rFonts w:eastAsiaTheme="majorEastAsia"/>
        </w:rPr>
        <w:t>Ad</w:t>
      </w:r>
      <w:r>
        <w:rPr>
          <w:rStyle w:val="s1"/>
          <w:rFonts w:eastAsiaTheme="majorEastAsia"/>
        </w:rPr>
        <w:noBreakHyphen/>
        <w:t>hoc commands</w:t>
      </w:r>
    </w:p>
    <w:p w14:paraId="64E0B592" w14:textId="77777777" w:rsidR="00AC2B6E" w:rsidRDefault="00AC2B6E" w:rsidP="00EB0419">
      <w:pPr>
        <w:pStyle w:val="li2"/>
        <w:numPr>
          <w:ilvl w:val="0"/>
          <w:numId w:val="16"/>
        </w:numPr>
      </w:pPr>
      <w:r>
        <w:rPr>
          <w:rStyle w:val="s1"/>
          <w:rFonts w:eastAsiaTheme="majorEastAsia"/>
        </w:rPr>
        <w:t>Modules, playbooks</w:t>
      </w:r>
    </w:p>
    <w:p w14:paraId="1BA29954" w14:textId="77777777" w:rsidR="00AC2B6E" w:rsidRDefault="00AC2B6E" w:rsidP="00EB0419">
      <w:pPr>
        <w:pStyle w:val="li2"/>
        <w:numPr>
          <w:ilvl w:val="0"/>
          <w:numId w:val="16"/>
        </w:numPr>
      </w:pPr>
      <w:r>
        <w:rPr>
          <w:rStyle w:val="s1"/>
          <w:rFonts w:eastAsiaTheme="majorEastAsia"/>
        </w:rPr>
        <w:t>Variables, loops, conditions</w:t>
      </w:r>
    </w:p>
    <w:p w14:paraId="47E0E596" w14:textId="77777777" w:rsidR="00AC2B6E" w:rsidRDefault="00AC2B6E" w:rsidP="00EB0419">
      <w:pPr>
        <w:pStyle w:val="li2"/>
        <w:numPr>
          <w:ilvl w:val="0"/>
          <w:numId w:val="16"/>
        </w:numPr>
      </w:pPr>
      <w:r>
        <w:rPr>
          <w:rStyle w:val="s1"/>
          <w:rFonts w:eastAsiaTheme="majorEastAsia"/>
        </w:rPr>
        <w:t>Templates, handlers, roles</w:t>
      </w:r>
    </w:p>
    <w:p w14:paraId="19D47C91" w14:textId="77777777" w:rsidR="00AC2B6E" w:rsidRPr="00AC2B6E" w:rsidRDefault="00AC2B6E" w:rsidP="00EB0419">
      <w:pPr>
        <w:pStyle w:val="li3"/>
        <w:numPr>
          <w:ilvl w:val="0"/>
          <w:numId w:val="16"/>
        </w:numPr>
        <w:rPr>
          <w:rStyle w:val="s1"/>
          <w:spacing w:val="0"/>
        </w:rPr>
      </w:pPr>
      <w:r>
        <w:rPr>
          <w:rStyle w:val="s1"/>
          <w:rFonts w:eastAsiaTheme="majorEastAsia"/>
        </w:rPr>
        <w:t>AWS automation</w:t>
      </w:r>
    </w:p>
    <w:p w14:paraId="152B43C3" w14:textId="77777777" w:rsidR="003A4B4A" w:rsidRPr="00691961" w:rsidRDefault="003A4B4A" w:rsidP="003A4B4A">
      <w:pPr>
        <w:pStyle w:val="Heading2"/>
        <w:rPr>
          <w:rFonts w:eastAsia="Times New Roman"/>
          <w:color w:val="021730" w:themeColor="accent1" w:themeShade="80"/>
          <w:sz w:val="32"/>
          <w:szCs w:val="32"/>
          <w:lang w:eastAsia="en-US"/>
        </w:rPr>
      </w:pPr>
    </w:p>
    <w:p w14:paraId="23B85DFF" w14:textId="365FD2EB" w:rsidR="00AC2B6E" w:rsidRPr="00691961" w:rsidRDefault="003A4B4A" w:rsidP="003A4B4A">
      <w:pPr>
        <w:pStyle w:val="Heading2"/>
        <w:rPr>
          <w:rFonts w:eastAsia="Times New Roman"/>
          <w:color w:val="021730" w:themeColor="accent1" w:themeShade="80"/>
          <w:sz w:val="24"/>
          <w:szCs w:val="24"/>
          <w:lang w:eastAsia="en-US"/>
        </w:rPr>
      </w:pPr>
      <w:bookmarkStart w:id="39" w:name="_Toc219628971"/>
      <w:r w:rsidRPr="00691961">
        <w:rPr>
          <w:rFonts w:eastAsia="Times New Roman"/>
          <w:color w:val="021730" w:themeColor="accent1" w:themeShade="80"/>
          <w:sz w:val="24"/>
          <w:szCs w:val="24"/>
          <w:lang w:eastAsia="en-US"/>
        </w:rPr>
        <w:t>PHASE 7 — CONTAINERS &amp; ORCHESTRATION</w:t>
      </w:r>
      <w:bookmarkEnd w:id="39"/>
    </w:p>
    <w:p w14:paraId="674F8E12" w14:textId="77777777" w:rsidR="00AC2B6E" w:rsidRDefault="00AC2B6E" w:rsidP="00AC2B6E">
      <w:pPr>
        <w:rPr>
          <w:lang w:eastAsia="en-US"/>
        </w:rPr>
      </w:pPr>
    </w:p>
    <w:p w14:paraId="5A9237C8" w14:textId="77777777" w:rsidR="00174D61" w:rsidRPr="00174D61" w:rsidRDefault="00AC2B6E" w:rsidP="00174D61">
      <w:pPr>
        <w:pStyle w:val="Heading3"/>
      </w:pPr>
      <w:r>
        <w:rPr>
          <w:lang w:eastAsia="en-US"/>
        </w:rPr>
        <w:tab/>
      </w:r>
      <w:bookmarkStart w:id="40" w:name="_Toc219628972"/>
      <w:r w:rsidR="00174D61" w:rsidRPr="00174D61">
        <w:rPr>
          <w:rFonts w:eastAsia="Times New Roman"/>
        </w:rPr>
        <w:t>Docker</w:t>
      </w:r>
      <w:bookmarkEnd w:id="40"/>
    </w:p>
    <w:p w14:paraId="7691401A" w14:textId="08AB79D0" w:rsidR="00174D61" w:rsidRDefault="00174D61" w:rsidP="00EB0419">
      <w:pPr>
        <w:pStyle w:val="li1"/>
        <w:numPr>
          <w:ilvl w:val="0"/>
          <w:numId w:val="17"/>
        </w:numPr>
      </w:pPr>
      <w:r>
        <w:rPr>
          <w:rStyle w:val="s1"/>
          <w:rFonts w:eastAsiaTheme="majorEastAsia"/>
        </w:rPr>
        <w:t>Images, containers</w:t>
      </w:r>
    </w:p>
    <w:p w14:paraId="3D55164A" w14:textId="77777777" w:rsidR="00174D61" w:rsidRDefault="00174D61" w:rsidP="00EB0419">
      <w:pPr>
        <w:pStyle w:val="li2"/>
        <w:numPr>
          <w:ilvl w:val="0"/>
          <w:numId w:val="17"/>
        </w:numPr>
      </w:pPr>
      <w:r>
        <w:rPr>
          <w:rStyle w:val="s1"/>
          <w:rFonts w:eastAsiaTheme="majorEastAsia"/>
        </w:rPr>
        <w:t>Volumes, networks</w:t>
      </w:r>
    </w:p>
    <w:p w14:paraId="0444DD7E" w14:textId="77777777" w:rsidR="00174D61" w:rsidRDefault="00174D61" w:rsidP="00EB0419">
      <w:pPr>
        <w:pStyle w:val="li2"/>
        <w:numPr>
          <w:ilvl w:val="0"/>
          <w:numId w:val="17"/>
        </w:numPr>
      </w:pPr>
      <w:r>
        <w:rPr>
          <w:rStyle w:val="s1"/>
          <w:rFonts w:eastAsiaTheme="majorEastAsia"/>
        </w:rPr>
        <w:lastRenderedPageBreak/>
        <w:t>Docker Compose</w:t>
      </w:r>
    </w:p>
    <w:p w14:paraId="45AEC755" w14:textId="0C51C634" w:rsidR="00174D61" w:rsidRPr="001C7F44" w:rsidRDefault="00174D61" w:rsidP="00EB0419">
      <w:pPr>
        <w:pStyle w:val="li3"/>
        <w:numPr>
          <w:ilvl w:val="0"/>
          <w:numId w:val="17"/>
        </w:numPr>
        <w:rPr>
          <w:rStyle w:val="s1"/>
          <w:spacing w:val="0"/>
        </w:rPr>
      </w:pPr>
      <w:r>
        <w:rPr>
          <w:rStyle w:val="s1"/>
          <w:rFonts w:eastAsiaTheme="majorEastAsia"/>
        </w:rPr>
        <w:t>Container registries (ECR, ACR, GCR, Docker Hub)</w:t>
      </w:r>
    </w:p>
    <w:p w14:paraId="14B2A66C" w14:textId="77777777" w:rsidR="00174D61" w:rsidRDefault="00174D61" w:rsidP="00174D61">
      <w:pPr>
        <w:pStyle w:val="Heading3"/>
        <w:ind w:firstLine="720"/>
        <w:rPr>
          <w:rFonts w:eastAsia="Times New Roman"/>
          <w:lang w:eastAsia="en-US"/>
        </w:rPr>
      </w:pPr>
      <w:bookmarkStart w:id="41" w:name="_Toc219628973"/>
      <w:r w:rsidRPr="00174D61">
        <w:rPr>
          <w:rFonts w:eastAsia="Times New Roman"/>
          <w:lang w:eastAsia="en-US"/>
        </w:rPr>
        <w:t>Kubernetes</w:t>
      </w:r>
      <w:bookmarkEnd w:id="41"/>
    </w:p>
    <w:p w14:paraId="33403826" w14:textId="3D048DE8" w:rsidR="00174D61" w:rsidRDefault="00174D61" w:rsidP="00EB0419">
      <w:pPr>
        <w:pStyle w:val="li1"/>
        <w:numPr>
          <w:ilvl w:val="0"/>
          <w:numId w:val="18"/>
        </w:numPr>
      </w:pPr>
      <w:r>
        <w:rPr>
          <w:rStyle w:val="s1"/>
          <w:rFonts w:eastAsiaTheme="majorEastAsia"/>
        </w:rPr>
        <w:t>Cluster setup</w:t>
      </w:r>
    </w:p>
    <w:p w14:paraId="41B6CAD8" w14:textId="77777777" w:rsidR="00174D61" w:rsidRDefault="00174D61" w:rsidP="00EB0419">
      <w:pPr>
        <w:pStyle w:val="li2"/>
        <w:numPr>
          <w:ilvl w:val="0"/>
          <w:numId w:val="18"/>
        </w:numPr>
      </w:pPr>
      <w:r>
        <w:rPr>
          <w:rStyle w:val="s1"/>
          <w:rFonts w:eastAsiaTheme="majorEastAsia"/>
        </w:rPr>
        <w:t>Pods, Deployments, Services</w:t>
      </w:r>
    </w:p>
    <w:p w14:paraId="1C908D6C" w14:textId="77777777" w:rsidR="00174D61" w:rsidRDefault="00174D61" w:rsidP="00EB0419">
      <w:pPr>
        <w:pStyle w:val="li2"/>
        <w:numPr>
          <w:ilvl w:val="0"/>
          <w:numId w:val="18"/>
        </w:numPr>
      </w:pPr>
      <w:r>
        <w:rPr>
          <w:rStyle w:val="s1"/>
          <w:rFonts w:eastAsiaTheme="majorEastAsia"/>
        </w:rPr>
        <w:t>Autoscaling</w:t>
      </w:r>
    </w:p>
    <w:p w14:paraId="708E309D" w14:textId="77777777" w:rsidR="00174D61" w:rsidRDefault="00174D61" w:rsidP="00EB0419">
      <w:pPr>
        <w:pStyle w:val="li2"/>
        <w:numPr>
          <w:ilvl w:val="0"/>
          <w:numId w:val="18"/>
        </w:numPr>
      </w:pPr>
      <w:r>
        <w:rPr>
          <w:rStyle w:val="s1"/>
          <w:rFonts w:eastAsiaTheme="majorEastAsia"/>
        </w:rPr>
        <w:t>Ingress</w:t>
      </w:r>
    </w:p>
    <w:p w14:paraId="19EBE2B6" w14:textId="77777777" w:rsidR="00174D61" w:rsidRPr="00174D61" w:rsidRDefault="00174D61" w:rsidP="00EB0419">
      <w:pPr>
        <w:pStyle w:val="li3"/>
        <w:numPr>
          <w:ilvl w:val="0"/>
          <w:numId w:val="18"/>
        </w:numPr>
        <w:rPr>
          <w:rStyle w:val="s1"/>
          <w:spacing w:val="0"/>
        </w:rPr>
      </w:pPr>
      <w:r>
        <w:rPr>
          <w:rStyle w:val="s1"/>
          <w:rFonts w:eastAsiaTheme="majorEastAsia"/>
        </w:rPr>
        <w:t>ConfigMaps &amp; Secrets</w:t>
      </w:r>
    </w:p>
    <w:p w14:paraId="62D240A5" w14:textId="77777777" w:rsidR="00174D61" w:rsidRDefault="00174D61" w:rsidP="001C7F44">
      <w:pPr>
        <w:pStyle w:val="Heading3"/>
        <w:ind w:firstLine="720"/>
        <w:rPr>
          <w:rFonts w:eastAsia="Times New Roman"/>
          <w:lang w:eastAsia="en-US"/>
        </w:rPr>
      </w:pPr>
      <w:bookmarkStart w:id="42" w:name="_Toc219628974"/>
      <w:r w:rsidRPr="00174D61">
        <w:rPr>
          <w:rFonts w:eastAsia="Times New Roman"/>
          <w:lang w:eastAsia="en-US"/>
        </w:rPr>
        <w:t>Helm &amp; Tooling</w:t>
      </w:r>
      <w:bookmarkEnd w:id="42"/>
    </w:p>
    <w:p w14:paraId="04D96BC8" w14:textId="28475D22" w:rsidR="00174D61" w:rsidRDefault="00174D61" w:rsidP="00EB0419">
      <w:pPr>
        <w:pStyle w:val="li1"/>
        <w:numPr>
          <w:ilvl w:val="0"/>
          <w:numId w:val="19"/>
        </w:numPr>
      </w:pPr>
      <w:r>
        <w:rPr>
          <w:rStyle w:val="s1"/>
          <w:rFonts w:eastAsiaTheme="majorEastAsia"/>
        </w:rPr>
        <w:t>Helm charts</w:t>
      </w:r>
    </w:p>
    <w:p w14:paraId="24087867" w14:textId="77777777" w:rsidR="00174D61" w:rsidRDefault="00174D61" w:rsidP="00EB0419">
      <w:pPr>
        <w:pStyle w:val="li2"/>
        <w:numPr>
          <w:ilvl w:val="0"/>
          <w:numId w:val="19"/>
        </w:numPr>
      </w:pPr>
      <w:r>
        <w:rPr>
          <w:rStyle w:val="s1"/>
          <w:rFonts w:eastAsiaTheme="majorEastAsia"/>
        </w:rPr>
        <w:t>Lens</w:t>
      </w:r>
    </w:p>
    <w:p w14:paraId="73FFC95A" w14:textId="77777777" w:rsidR="00174D61" w:rsidRPr="00174D61" w:rsidRDefault="00174D61" w:rsidP="00EB0419">
      <w:pPr>
        <w:pStyle w:val="li3"/>
        <w:numPr>
          <w:ilvl w:val="0"/>
          <w:numId w:val="19"/>
        </w:numPr>
        <w:rPr>
          <w:rStyle w:val="s1"/>
          <w:spacing w:val="0"/>
        </w:rPr>
      </w:pPr>
      <w:r>
        <w:rPr>
          <w:rStyle w:val="s1"/>
          <w:rFonts w:eastAsiaTheme="majorEastAsia"/>
        </w:rPr>
        <w:t>AI</w:t>
      </w:r>
      <w:r>
        <w:rPr>
          <w:rStyle w:val="s1"/>
          <w:rFonts w:eastAsiaTheme="majorEastAsia"/>
        </w:rPr>
        <w:noBreakHyphen/>
        <w:t>assisted Helm</w:t>
      </w:r>
    </w:p>
    <w:p w14:paraId="7C6987B3" w14:textId="77777777" w:rsidR="00786EFC" w:rsidRPr="00691961" w:rsidRDefault="00786EFC" w:rsidP="003A4B4A">
      <w:pPr>
        <w:pStyle w:val="Heading2"/>
        <w:rPr>
          <w:rFonts w:eastAsia="Times New Roman"/>
          <w:color w:val="021730" w:themeColor="accent1" w:themeShade="80"/>
          <w:sz w:val="32"/>
          <w:szCs w:val="32"/>
          <w:lang w:eastAsia="en-US"/>
        </w:rPr>
      </w:pPr>
    </w:p>
    <w:p w14:paraId="045A5438" w14:textId="544F2C76" w:rsidR="00174D61" w:rsidRPr="00691961" w:rsidRDefault="003A4B4A" w:rsidP="003A4B4A">
      <w:pPr>
        <w:pStyle w:val="Heading2"/>
        <w:rPr>
          <w:rFonts w:eastAsia="Times New Roman"/>
          <w:color w:val="021730" w:themeColor="accent1" w:themeShade="80"/>
          <w:sz w:val="24"/>
          <w:szCs w:val="24"/>
          <w:lang w:eastAsia="en-US"/>
        </w:rPr>
      </w:pPr>
      <w:bookmarkStart w:id="43" w:name="_Toc219628975"/>
      <w:r w:rsidRPr="00691961">
        <w:rPr>
          <w:rFonts w:eastAsia="Times New Roman"/>
          <w:color w:val="021730" w:themeColor="accent1" w:themeShade="80"/>
          <w:sz w:val="24"/>
          <w:szCs w:val="24"/>
          <w:lang w:eastAsia="en-US"/>
        </w:rPr>
        <w:t>PHASE 8 — GITOPS WITH ARGOCD (SIMPLIFIED)</w:t>
      </w:r>
      <w:bookmarkEnd w:id="43"/>
    </w:p>
    <w:p w14:paraId="5768E662" w14:textId="77777777" w:rsidR="00513979" w:rsidRDefault="00513979" w:rsidP="00513979">
      <w:pPr>
        <w:pStyle w:val="Heading3"/>
        <w:ind w:firstLine="720"/>
        <w:rPr>
          <w:rFonts w:eastAsia="Times New Roman"/>
        </w:rPr>
      </w:pPr>
    </w:p>
    <w:p w14:paraId="4794C759" w14:textId="7C36A51B" w:rsidR="00174D61" w:rsidRDefault="00174D61" w:rsidP="00513979">
      <w:pPr>
        <w:pStyle w:val="Heading3"/>
        <w:ind w:firstLine="720"/>
        <w:rPr>
          <w:rFonts w:eastAsia="Times New Roman"/>
        </w:rPr>
      </w:pPr>
      <w:bookmarkStart w:id="44" w:name="_Toc219628976"/>
      <w:r w:rsidRPr="00174D61">
        <w:rPr>
          <w:rFonts w:eastAsia="Times New Roman"/>
        </w:rPr>
        <w:t>ArgoCD Fundamentals</w:t>
      </w:r>
      <w:bookmarkEnd w:id="44"/>
    </w:p>
    <w:p w14:paraId="499FD5C4" w14:textId="6132C47F" w:rsidR="00174D61" w:rsidRDefault="00174D61" w:rsidP="00EB0419">
      <w:pPr>
        <w:pStyle w:val="li1"/>
        <w:numPr>
          <w:ilvl w:val="0"/>
          <w:numId w:val="20"/>
        </w:numPr>
      </w:pPr>
      <w:r>
        <w:rPr>
          <w:rStyle w:val="s1"/>
          <w:rFonts w:eastAsiaTheme="majorEastAsia"/>
        </w:rPr>
        <w:t>GitOps principles</w:t>
      </w:r>
    </w:p>
    <w:p w14:paraId="13D89A32" w14:textId="77777777" w:rsidR="00174D61" w:rsidRDefault="00174D61" w:rsidP="00EB0419">
      <w:pPr>
        <w:pStyle w:val="li2"/>
        <w:numPr>
          <w:ilvl w:val="0"/>
          <w:numId w:val="20"/>
        </w:numPr>
      </w:pPr>
      <w:r>
        <w:rPr>
          <w:rStyle w:val="s1"/>
          <w:rFonts w:eastAsiaTheme="majorEastAsia"/>
        </w:rPr>
        <w:t>ArgoCD architecture</w:t>
      </w:r>
    </w:p>
    <w:p w14:paraId="77A02968" w14:textId="77777777" w:rsidR="00174D61" w:rsidRDefault="00174D61" w:rsidP="00EB0419">
      <w:pPr>
        <w:pStyle w:val="li2"/>
        <w:numPr>
          <w:ilvl w:val="0"/>
          <w:numId w:val="20"/>
        </w:numPr>
      </w:pPr>
      <w:r>
        <w:rPr>
          <w:rStyle w:val="s1"/>
          <w:rFonts w:eastAsiaTheme="majorEastAsia"/>
        </w:rPr>
        <w:t>Application manifests</w:t>
      </w:r>
    </w:p>
    <w:p w14:paraId="5661724A" w14:textId="77777777" w:rsidR="00174D61" w:rsidRDefault="00174D61" w:rsidP="00EB0419">
      <w:pPr>
        <w:pStyle w:val="li2"/>
        <w:numPr>
          <w:ilvl w:val="0"/>
          <w:numId w:val="20"/>
        </w:numPr>
      </w:pPr>
      <w:r>
        <w:rPr>
          <w:rStyle w:val="s1"/>
          <w:rFonts w:eastAsiaTheme="majorEastAsia"/>
        </w:rPr>
        <w:t>Sync policies</w:t>
      </w:r>
    </w:p>
    <w:p w14:paraId="736A764B" w14:textId="77777777" w:rsidR="00174D61" w:rsidRPr="00174D61" w:rsidRDefault="00174D61" w:rsidP="00EB0419">
      <w:pPr>
        <w:pStyle w:val="li3"/>
        <w:numPr>
          <w:ilvl w:val="0"/>
          <w:numId w:val="20"/>
        </w:numPr>
        <w:rPr>
          <w:rStyle w:val="s1"/>
          <w:spacing w:val="0"/>
        </w:rPr>
      </w:pPr>
      <w:r>
        <w:rPr>
          <w:rStyle w:val="s1"/>
          <w:rFonts w:eastAsiaTheme="majorEastAsia"/>
        </w:rPr>
        <w:t>Simple GitOps deployment</w:t>
      </w:r>
    </w:p>
    <w:p w14:paraId="148C85DB" w14:textId="77777777" w:rsidR="00174D61" w:rsidRDefault="00174D61" w:rsidP="00174D61">
      <w:pPr>
        <w:pStyle w:val="li3"/>
        <w:rPr>
          <w:rStyle w:val="s1"/>
          <w:rFonts w:eastAsiaTheme="majorEastAsia"/>
        </w:rPr>
      </w:pPr>
    </w:p>
    <w:p w14:paraId="7C2D351B" w14:textId="77B3E9F1" w:rsidR="00174D61" w:rsidRPr="00691961" w:rsidRDefault="003A4B4A" w:rsidP="003A4B4A">
      <w:pPr>
        <w:pStyle w:val="Heading2"/>
        <w:rPr>
          <w:rFonts w:eastAsia="Times New Roman"/>
          <w:color w:val="021730" w:themeColor="accent1" w:themeShade="80"/>
          <w:sz w:val="24"/>
          <w:szCs w:val="24"/>
        </w:rPr>
      </w:pPr>
      <w:bookmarkStart w:id="45" w:name="_Toc219628977"/>
      <w:r w:rsidRPr="00691961">
        <w:rPr>
          <w:rFonts w:eastAsia="Times New Roman"/>
          <w:color w:val="021730" w:themeColor="accent1" w:themeShade="80"/>
          <w:sz w:val="24"/>
          <w:szCs w:val="24"/>
        </w:rPr>
        <w:t>PHASE 9 — AWS CLOUD</w:t>
      </w:r>
      <w:r w:rsidRPr="00691961">
        <w:rPr>
          <w:rFonts w:eastAsia="Times New Roman"/>
          <w:color w:val="021730" w:themeColor="accent1" w:themeShade="80"/>
          <w:sz w:val="24"/>
          <w:szCs w:val="24"/>
        </w:rPr>
        <w:noBreakHyphen/>
        <w:t>NATIVE ORCHESTRATION</w:t>
      </w:r>
      <w:bookmarkEnd w:id="45"/>
      <w:r w:rsidRPr="00691961">
        <w:rPr>
          <w:rFonts w:eastAsia="Times New Roman"/>
          <w:color w:val="021730" w:themeColor="accent1" w:themeShade="80"/>
          <w:sz w:val="24"/>
          <w:szCs w:val="24"/>
        </w:rPr>
        <w:t> </w:t>
      </w:r>
    </w:p>
    <w:p w14:paraId="04DB75FF" w14:textId="77777777" w:rsidR="00513979" w:rsidRDefault="00174D61" w:rsidP="00513979">
      <w:r>
        <w:tab/>
      </w:r>
    </w:p>
    <w:p w14:paraId="7EAD65D2" w14:textId="5CF02C2C" w:rsidR="00174D61" w:rsidRPr="00513979" w:rsidRDefault="00174D61" w:rsidP="00513979">
      <w:pPr>
        <w:pStyle w:val="Heading3"/>
        <w:ind w:firstLine="720"/>
      </w:pPr>
      <w:bookmarkStart w:id="46" w:name="_Toc219628978"/>
      <w:r w:rsidRPr="00174D61">
        <w:rPr>
          <w:rFonts w:eastAsia="Times New Roman"/>
        </w:rPr>
        <w:lastRenderedPageBreak/>
        <w:t>AWS ECS</w:t>
      </w:r>
      <w:bookmarkEnd w:id="46"/>
    </w:p>
    <w:p w14:paraId="45998544" w14:textId="494A5E6D" w:rsidR="00174D61" w:rsidRDefault="00174D61" w:rsidP="00EB0419">
      <w:pPr>
        <w:pStyle w:val="li1"/>
        <w:numPr>
          <w:ilvl w:val="0"/>
          <w:numId w:val="21"/>
        </w:numPr>
      </w:pPr>
      <w:r>
        <w:rPr>
          <w:rStyle w:val="s1"/>
          <w:rFonts w:eastAsiaTheme="majorEastAsia"/>
        </w:rPr>
        <w:t>ECS vs EKS</w:t>
      </w:r>
    </w:p>
    <w:p w14:paraId="2D9A6E80" w14:textId="77777777" w:rsidR="00174D61" w:rsidRDefault="00174D61" w:rsidP="00EB0419">
      <w:pPr>
        <w:pStyle w:val="li2"/>
        <w:numPr>
          <w:ilvl w:val="0"/>
          <w:numId w:val="21"/>
        </w:numPr>
      </w:pPr>
      <w:r>
        <w:rPr>
          <w:rStyle w:val="s1"/>
          <w:rFonts w:eastAsiaTheme="majorEastAsia"/>
        </w:rPr>
        <w:t>Task definitions</w:t>
      </w:r>
    </w:p>
    <w:p w14:paraId="188DF474" w14:textId="77777777" w:rsidR="00174D61" w:rsidRDefault="00174D61" w:rsidP="00EB0419">
      <w:pPr>
        <w:pStyle w:val="li2"/>
        <w:numPr>
          <w:ilvl w:val="0"/>
          <w:numId w:val="21"/>
        </w:numPr>
      </w:pPr>
      <w:r>
        <w:rPr>
          <w:rStyle w:val="s1"/>
          <w:rFonts w:eastAsiaTheme="majorEastAsia"/>
        </w:rPr>
        <w:t>Services</w:t>
      </w:r>
    </w:p>
    <w:p w14:paraId="4986CAC6" w14:textId="16096AC1" w:rsidR="00174D61" w:rsidRPr="001C7F44" w:rsidRDefault="00174D61" w:rsidP="00EB0419">
      <w:pPr>
        <w:pStyle w:val="li3"/>
        <w:numPr>
          <w:ilvl w:val="0"/>
          <w:numId w:val="21"/>
        </w:numPr>
        <w:rPr>
          <w:rStyle w:val="s1"/>
          <w:spacing w:val="0"/>
        </w:rPr>
      </w:pPr>
      <w:r>
        <w:rPr>
          <w:rStyle w:val="s1"/>
          <w:rFonts w:eastAsiaTheme="majorEastAsia"/>
        </w:rPr>
        <w:t>Fargate concept &amp; Demo</w:t>
      </w:r>
    </w:p>
    <w:p w14:paraId="5C8E6D69" w14:textId="77777777" w:rsidR="00174D61" w:rsidRDefault="00174D61" w:rsidP="00513979">
      <w:pPr>
        <w:pStyle w:val="Heading3"/>
        <w:ind w:firstLine="720"/>
        <w:rPr>
          <w:rFonts w:eastAsia="Times New Roman"/>
          <w:lang w:eastAsia="en-US"/>
        </w:rPr>
      </w:pPr>
      <w:bookmarkStart w:id="47" w:name="_Toc219628979"/>
      <w:r w:rsidRPr="00174D61">
        <w:rPr>
          <w:rFonts w:eastAsia="Times New Roman"/>
          <w:lang w:eastAsia="en-US"/>
        </w:rPr>
        <w:t>AWS EKS</w:t>
      </w:r>
      <w:bookmarkEnd w:id="47"/>
      <w:r w:rsidRPr="00174D61">
        <w:rPr>
          <w:rFonts w:eastAsia="Times New Roman"/>
          <w:lang w:eastAsia="en-US"/>
        </w:rPr>
        <w:t> </w:t>
      </w:r>
    </w:p>
    <w:p w14:paraId="66C2EE83" w14:textId="77777777" w:rsidR="00174D61" w:rsidRDefault="00174D61" w:rsidP="00EB0419">
      <w:pPr>
        <w:pStyle w:val="li1"/>
        <w:numPr>
          <w:ilvl w:val="0"/>
          <w:numId w:val="22"/>
        </w:numPr>
      </w:pPr>
      <w:r>
        <w:rPr>
          <w:rStyle w:val="s1"/>
          <w:rFonts w:eastAsiaTheme="majorEastAsia"/>
        </w:rPr>
        <w:t>What is EKS</w:t>
      </w:r>
    </w:p>
    <w:p w14:paraId="5F44F6AC" w14:textId="77777777" w:rsidR="00174D61" w:rsidRDefault="00174D61" w:rsidP="00EB0419">
      <w:pPr>
        <w:pStyle w:val="li2"/>
        <w:numPr>
          <w:ilvl w:val="0"/>
          <w:numId w:val="22"/>
        </w:numPr>
      </w:pPr>
      <w:r>
        <w:rPr>
          <w:rStyle w:val="s1"/>
          <w:rFonts w:eastAsiaTheme="majorEastAsia"/>
        </w:rPr>
        <w:t>Node groups</w:t>
      </w:r>
    </w:p>
    <w:p w14:paraId="73B81194" w14:textId="77777777" w:rsidR="00174D61" w:rsidRDefault="00174D61" w:rsidP="00EB0419">
      <w:pPr>
        <w:pStyle w:val="li3"/>
        <w:numPr>
          <w:ilvl w:val="0"/>
          <w:numId w:val="22"/>
        </w:numPr>
      </w:pPr>
      <w:r>
        <w:rPr>
          <w:rStyle w:val="s1"/>
          <w:rFonts w:eastAsiaTheme="majorEastAsia"/>
        </w:rPr>
        <w:t>Simple deployment demo</w:t>
      </w:r>
    </w:p>
    <w:p w14:paraId="0A6EC799" w14:textId="77777777" w:rsidR="00174D61" w:rsidRPr="00174D61" w:rsidRDefault="00174D61" w:rsidP="00174D61">
      <w:pPr>
        <w:spacing w:before="60" w:after="90" w:line="240" w:lineRule="auto"/>
        <w:ind w:firstLine="720"/>
        <w:rPr>
          <w:rFonts w:ascii="Ginto Copilot Variable" w:eastAsia="Times New Roman" w:hAnsi="Ginto Copilot Variable" w:cs="Times New Roman"/>
          <w:color w:val="26221F"/>
          <w:sz w:val="27"/>
          <w:szCs w:val="27"/>
          <w:lang w:eastAsia="en-US"/>
        </w:rPr>
      </w:pPr>
    </w:p>
    <w:p w14:paraId="11020E3B" w14:textId="27670A03" w:rsidR="00174D61" w:rsidRPr="00691961" w:rsidRDefault="003A4B4A" w:rsidP="003A4B4A">
      <w:pPr>
        <w:pStyle w:val="Heading2"/>
        <w:rPr>
          <w:rFonts w:eastAsia="Times New Roman"/>
          <w:color w:val="021730" w:themeColor="accent1" w:themeShade="80"/>
          <w:sz w:val="24"/>
          <w:szCs w:val="24"/>
          <w:lang w:eastAsia="en-US"/>
        </w:rPr>
      </w:pPr>
      <w:bookmarkStart w:id="48" w:name="_Toc219628980"/>
      <w:r w:rsidRPr="00691961">
        <w:rPr>
          <w:rFonts w:eastAsia="Times New Roman"/>
          <w:color w:val="021730" w:themeColor="accent1" w:themeShade="80"/>
          <w:sz w:val="24"/>
          <w:szCs w:val="24"/>
          <w:lang w:eastAsia="en-US"/>
        </w:rPr>
        <w:t>PHASE 10 — AZURE DEVOPS</w:t>
      </w:r>
      <w:bookmarkEnd w:id="48"/>
    </w:p>
    <w:p w14:paraId="7855214A" w14:textId="77777777" w:rsidR="00174D61" w:rsidRDefault="00174D61" w:rsidP="00174D61">
      <w:pPr>
        <w:rPr>
          <w:lang w:eastAsia="en-US"/>
        </w:rPr>
      </w:pPr>
    </w:p>
    <w:p w14:paraId="32E0B1B2" w14:textId="77777777" w:rsidR="00174D61" w:rsidRPr="00174D61" w:rsidRDefault="00174D61" w:rsidP="00174D61">
      <w:pPr>
        <w:pStyle w:val="Heading3"/>
      </w:pPr>
      <w:r>
        <w:rPr>
          <w:lang w:eastAsia="en-US"/>
        </w:rPr>
        <w:tab/>
      </w:r>
      <w:bookmarkStart w:id="49" w:name="_Toc219628981"/>
      <w:r w:rsidRPr="00174D61">
        <w:rPr>
          <w:rFonts w:eastAsia="Times New Roman"/>
        </w:rPr>
        <w:t>Azure DevOps Overview</w:t>
      </w:r>
      <w:bookmarkEnd w:id="49"/>
    </w:p>
    <w:p w14:paraId="710DB78D" w14:textId="77777777" w:rsidR="00174D61" w:rsidRPr="00174D61" w:rsidRDefault="00174D61" w:rsidP="00EB0419">
      <w:pPr>
        <w:numPr>
          <w:ilvl w:val="0"/>
          <w:numId w:val="23"/>
        </w:numPr>
        <w:spacing w:before="60" w:after="15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Repos</w:t>
      </w:r>
    </w:p>
    <w:p w14:paraId="36479DC6" w14:textId="77777777" w:rsidR="00174D61" w:rsidRPr="00174D61" w:rsidRDefault="00174D61" w:rsidP="00EB0419">
      <w:pPr>
        <w:numPr>
          <w:ilvl w:val="0"/>
          <w:numId w:val="23"/>
        </w:numPr>
        <w:spacing w:after="15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Pipelines</w:t>
      </w:r>
    </w:p>
    <w:p w14:paraId="747C9104" w14:textId="77777777" w:rsidR="00174D61" w:rsidRPr="00174D61" w:rsidRDefault="00174D61" w:rsidP="00EB0419">
      <w:pPr>
        <w:numPr>
          <w:ilvl w:val="0"/>
          <w:numId w:val="23"/>
        </w:numPr>
        <w:spacing w:after="15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Boards</w:t>
      </w:r>
    </w:p>
    <w:p w14:paraId="69D4295B" w14:textId="77777777" w:rsidR="00174D61" w:rsidRPr="00174D61" w:rsidRDefault="00174D61" w:rsidP="00EB0419">
      <w:pPr>
        <w:numPr>
          <w:ilvl w:val="0"/>
          <w:numId w:val="23"/>
        </w:numPr>
        <w:spacing w:after="15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Artifacts</w:t>
      </w:r>
    </w:p>
    <w:p w14:paraId="0B437F46" w14:textId="77777777" w:rsidR="00174D61" w:rsidRPr="00174D61" w:rsidRDefault="00174D61" w:rsidP="00EB0419">
      <w:pPr>
        <w:numPr>
          <w:ilvl w:val="0"/>
          <w:numId w:val="23"/>
        </w:numPr>
        <w:spacing w:after="21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Multi</w:t>
      </w:r>
      <w:r w:rsidRPr="00174D61">
        <w:rPr>
          <w:rFonts w:ascii="Ginto Copilot Variable" w:eastAsia="Times New Roman" w:hAnsi="Ginto Copilot Variable" w:cs="Times New Roman"/>
          <w:color w:val="26221F"/>
          <w:spacing w:val="2"/>
          <w:sz w:val="23"/>
          <w:szCs w:val="23"/>
          <w:lang w:eastAsia="en-US"/>
        </w:rPr>
        <w:noBreakHyphen/>
        <w:t>cloud CI/CD awareness</w:t>
      </w:r>
    </w:p>
    <w:p w14:paraId="3E68907F" w14:textId="77777777" w:rsidR="003A4B4A" w:rsidRPr="00691961" w:rsidRDefault="003A4B4A" w:rsidP="003A4B4A">
      <w:pPr>
        <w:pStyle w:val="Heading2"/>
        <w:rPr>
          <w:rFonts w:eastAsia="Times New Roman"/>
          <w:color w:val="021730" w:themeColor="accent1" w:themeShade="80"/>
          <w:sz w:val="32"/>
          <w:szCs w:val="32"/>
          <w:lang w:eastAsia="en-US"/>
        </w:rPr>
      </w:pPr>
    </w:p>
    <w:p w14:paraId="528554CA" w14:textId="37D340C5" w:rsidR="00174D61" w:rsidRPr="00691961" w:rsidRDefault="003A4B4A" w:rsidP="003A4B4A">
      <w:pPr>
        <w:pStyle w:val="Heading2"/>
        <w:rPr>
          <w:rFonts w:eastAsia="Times New Roman"/>
          <w:color w:val="021730" w:themeColor="accent1" w:themeShade="80"/>
          <w:sz w:val="24"/>
          <w:szCs w:val="24"/>
          <w:lang w:eastAsia="en-US"/>
        </w:rPr>
      </w:pPr>
      <w:bookmarkStart w:id="50" w:name="_Toc219628982"/>
      <w:r w:rsidRPr="00691961">
        <w:rPr>
          <w:rFonts w:eastAsia="Times New Roman"/>
          <w:color w:val="021730" w:themeColor="accent1" w:themeShade="80"/>
          <w:sz w:val="24"/>
          <w:szCs w:val="24"/>
          <w:lang w:eastAsia="en-US"/>
        </w:rPr>
        <w:t>PHASE 11 – DEVOPS SECURITY BASICS</w:t>
      </w:r>
      <w:bookmarkEnd w:id="50"/>
    </w:p>
    <w:p w14:paraId="226A18D8" w14:textId="77777777" w:rsidR="00174D61" w:rsidRDefault="00174D61" w:rsidP="00174D61">
      <w:pPr>
        <w:rPr>
          <w:lang w:eastAsia="en-US"/>
        </w:rPr>
      </w:pPr>
    </w:p>
    <w:p w14:paraId="75FE1353" w14:textId="46C8D12A" w:rsidR="00174D61" w:rsidRPr="00174D61" w:rsidRDefault="00174D61" w:rsidP="00174D61">
      <w:pPr>
        <w:pStyle w:val="Heading3"/>
      </w:pPr>
      <w:r>
        <w:tab/>
      </w:r>
      <w:bookmarkStart w:id="51" w:name="_Toc219628983"/>
      <w:r w:rsidRPr="00174D61">
        <w:rPr>
          <w:rFonts w:eastAsia="Times New Roman"/>
        </w:rPr>
        <w:t>Security Essentials</w:t>
      </w:r>
      <w:bookmarkEnd w:id="51"/>
    </w:p>
    <w:p w14:paraId="705B96F5" w14:textId="3F56BE52" w:rsidR="00174D61" w:rsidRDefault="00174D61" w:rsidP="00EB0419">
      <w:pPr>
        <w:pStyle w:val="li1"/>
        <w:numPr>
          <w:ilvl w:val="0"/>
          <w:numId w:val="24"/>
        </w:numPr>
      </w:pPr>
      <w:r>
        <w:rPr>
          <w:rStyle w:val="s1"/>
          <w:rFonts w:eastAsiaTheme="majorEastAsia"/>
        </w:rPr>
        <w:t>IAM least privilege</w:t>
      </w:r>
    </w:p>
    <w:p w14:paraId="04BB30CA" w14:textId="77777777" w:rsidR="00174D61" w:rsidRDefault="00174D61" w:rsidP="00EB0419">
      <w:pPr>
        <w:pStyle w:val="li2"/>
        <w:numPr>
          <w:ilvl w:val="0"/>
          <w:numId w:val="24"/>
        </w:numPr>
      </w:pPr>
      <w:r>
        <w:rPr>
          <w:rStyle w:val="s1"/>
          <w:rFonts w:eastAsiaTheme="majorEastAsia"/>
        </w:rPr>
        <w:lastRenderedPageBreak/>
        <w:t>SSH keys</w:t>
      </w:r>
    </w:p>
    <w:p w14:paraId="1C4B6B8F" w14:textId="77777777" w:rsidR="00174D61" w:rsidRDefault="00174D61" w:rsidP="00EB0419">
      <w:pPr>
        <w:pStyle w:val="li2"/>
        <w:numPr>
          <w:ilvl w:val="0"/>
          <w:numId w:val="24"/>
        </w:numPr>
      </w:pPr>
      <w:r>
        <w:rPr>
          <w:rStyle w:val="s1"/>
          <w:rFonts w:eastAsiaTheme="majorEastAsia"/>
        </w:rPr>
        <w:t>Secrets management basics</w:t>
      </w:r>
    </w:p>
    <w:p w14:paraId="146A0CF1" w14:textId="77777777" w:rsidR="00174D61" w:rsidRDefault="00174D61" w:rsidP="00EB0419">
      <w:pPr>
        <w:pStyle w:val="li2"/>
        <w:numPr>
          <w:ilvl w:val="0"/>
          <w:numId w:val="24"/>
        </w:numPr>
      </w:pPr>
      <w:r>
        <w:rPr>
          <w:rStyle w:val="s1"/>
          <w:rFonts w:eastAsiaTheme="majorEastAsia"/>
        </w:rPr>
        <w:t>HTTPS certificates</w:t>
      </w:r>
    </w:p>
    <w:p w14:paraId="437F31AC" w14:textId="77777777" w:rsidR="00174D61" w:rsidRDefault="00174D61" w:rsidP="00EB0419">
      <w:pPr>
        <w:pStyle w:val="li3"/>
        <w:numPr>
          <w:ilvl w:val="0"/>
          <w:numId w:val="24"/>
        </w:numPr>
      </w:pPr>
      <w:r>
        <w:rPr>
          <w:rStyle w:val="s1"/>
          <w:rFonts w:eastAsiaTheme="majorEastAsia"/>
        </w:rPr>
        <w:t>Container security basics</w:t>
      </w:r>
    </w:p>
    <w:p w14:paraId="5A0954D3" w14:textId="77777777" w:rsidR="001C7F44" w:rsidRPr="00691961" w:rsidRDefault="001C7F44" w:rsidP="003A4B4A">
      <w:pPr>
        <w:pStyle w:val="Heading2"/>
        <w:rPr>
          <w:rFonts w:eastAsia="Times New Roman"/>
          <w:color w:val="021730" w:themeColor="accent1" w:themeShade="80"/>
          <w:sz w:val="32"/>
          <w:szCs w:val="32"/>
          <w:lang w:eastAsia="en-US"/>
        </w:rPr>
      </w:pPr>
    </w:p>
    <w:p w14:paraId="58707146" w14:textId="77777777" w:rsidR="001C7F44" w:rsidRPr="00691961" w:rsidRDefault="001C7F44" w:rsidP="003A4B4A">
      <w:pPr>
        <w:pStyle w:val="Heading2"/>
        <w:rPr>
          <w:rFonts w:eastAsia="Times New Roman"/>
          <w:color w:val="021730" w:themeColor="accent1" w:themeShade="80"/>
          <w:sz w:val="32"/>
          <w:szCs w:val="32"/>
          <w:lang w:eastAsia="en-US"/>
        </w:rPr>
      </w:pPr>
    </w:p>
    <w:p w14:paraId="0D0BC8D9" w14:textId="77777777" w:rsidR="001C7F44" w:rsidRPr="00691961" w:rsidRDefault="003A4B4A" w:rsidP="001C7F44">
      <w:pPr>
        <w:pStyle w:val="Heading2"/>
        <w:rPr>
          <w:rFonts w:eastAsia="Times New Roman"/>
          <w:color w:val="021730" w:themeColor="accent1" w:themeShade="80"/>
          <w:sz w:val="24"/>
          <w:szCs w:val="24"/>
          <w:lang w:eastAsia="en-US"/>
        </w:rPr>
      </w:pPr>
      <w:bookmarkStart w:id="52" w:name="_Toc219628984"/>
      <w:r w:rsidRPr="00691961">
        <w:rPr>
          <w:rFonts w:eastAsia="Times New Roman"/>
          <w:color w:val="021730" w:themeColor="accent1" w:themeShade="80"/>
          <w:sz w:val="24"/>
          <w:szCs w:val="24"/>
          <w:lang w:eastAsia="en-US"/>
        </w:rPr>
        <w:t>PHASE 12 — TROUBLESHOOTING &amp; DEBUGGING SKILLS</w:t>
      </w:r>
      <w:bookmarkEnd w:id="52"/>
    </w:p>
    <w:p w14:paraId="73E6EE32" w14:textId="62CDD25B" w:rsidR="001C7F44" w:rsidRPr="00691961" w:rsidRDefault="00174D61" w:rsidP="001C7F44">
      <w:pPr>
        <w:pStyle w:val="Heading2"/>
        <w:rPr>
          <w:color w:val="021730" w:themeColor="accent1" w:themeShade="80"/>
          <w:lang w:eastAsia="en-US"/>
        </w:rPr>
      </w:pPr>
      <w:r w:rsidRPr="00691961">
        <w:rPr>
          <w:color w:val="021730" w:themeColor="accent1" w:themeShade="80"/>
          <w:lang w:eastAsia="en-US"/>
        </w:rPr>
        <w:tab/>
      </w:r>
    </w:p>
    <w:p w14:paraId="5664F9D2" w14:textId="650E6288" w:rsidR="00174D61" w:rsidRPr="00174D61" w:rsidRDefault="00174D61" w:rsidP="001C7F44">
      <w:pPr>
        <w:pStyle w:val="Heading3"/>
        <w:ind w:firstLine="720"/>
      </w:pPr>
      <w:bookmarkStart w:id="53" w:name="_Toc219628985"/>
      <w:r w:rsidRPr="00174D61">
        <w:rPr>
          <w:rFonts w:eastAsia="Times New Roman"/>
        </w:rPr>
        <w:t>Troubleshooting</w:t>
      </w:r>
      <w:bookmarkEnd w:id="53"/>
    </w:p>
    <w:p w14:paraId="7AD0CAF2" w14:textId="77777777" w:rsidR="00174D61" w:rsidRPr="00174D61" w:rsidRDefault="00174D61" w:rsidP="00EB0419">
      <w:pPr>
        <w:numPr>
          <w:ilvl w:val="0"/>
          <w:numId w:val="25"/>
        </w:numPr>
        <w:spacing w:before="60" w:after="15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Reading logs</w:t>
      </w:r>
    </w:p>
    <w:p w14:paraId="3706A811" w14:textId="77777777" w:rsidR="00174D61" w:rsidRPr="00174D61" w:rsidRDefault="00174D61" w:rsidP="00EB0419">
      <w:pPr>
        <w:numPr>
          <w:ilvl w:val="0"/>
          <w:numId w:val="25"/>
        </w:numPr>
        <w:spacing w:after="15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Debugging pipelines</w:t>
      </w:r>
    </w:p>
    <w:p w14:paraId="156A5B49" w14:textId="77777777" w:rsidR="00174D61" w:rsidRPr="00174D61" w:rsidRDefault="00174D61" w:rsidP="00EB0419">
      <w:pPr>
        <w:numPr>
          <w:ilvl w:val="0"/>
          <w:numId w:val="25"/>
        </w:numPr>
        <w:spacing w:after="15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Debugging Kubernetes pods</w:t>
      </w:r>
    </w:p>
    <w:p w14:paraId="2C3CC175" w14:textId="77777777" w:rsidR="00174D61" w:rsidRPr="00174D61" w:rsidRDefault="00174D61" w:rsidP="00EB0419">
      <w:pPr>
        <w:numPr>
          <w:ilvl w:val="0"/>
          <w:numId w:val="25"/>
        </w:numPr>
        <w:spacing w:after="15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Common AWS mistakes</w:t>
      </w:r>
    </w:p>
    <w:p w14:paraId="31D6795A" w14:textId="77777777" w:rsidR="00174D61" w:rsidRPr="00174D61" w:rsidRDefault="00174D61" w:rsidP="00EB0419">
      <w:pPr>
        <w:numPr>
          <w:ilvl w:val="0"/>
          <w:numId w:val="25"/>
        </w:numPr>
        <w:spacing w:after="21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Thinking like an SRE</w:t>
      </w:r>
    </w:p>
    <w:p w14:paraId="65D9E02C" w14:textId="77777777" w:rsidR="003A4B4A" w:rsidRPr="00691961" w:rsidRDefault="003A4B4A" w:rsidP="003A4B4A">
      <w:pPr>
        <w:pStyle w:val="Heading2"/>
        <w:rPr>
          <w:color w:val="021730" w:themeColor="accent1" w:themeShade="80"/>
          <w:sz w:val="32"/>
          <w:szCs w:val="32"/>
          <w:lang w:eastAsia="en-US"/>
        </w:rPr>
      </w:pPr>
    </w:p>
    <w:p w14:paraId="5D29733E" w14:textId="77777777" w:rsidR="00663329" w:rsidRPr="00691961" w:rsidRDefault="00663329" w:rsidP="003A4B4A">
      <w:pPr>
        <w:pStyle w:val="Heading2"/>
        <w:rPr>
          <w:color w:val="021730" w:themeColor="accent1" w:themeShade="80"/>
          <w:sz w:val="24"/>
          <w:szCs w:val="24"/>
          <w:lang w:eastAsia="en-US"/>
        </w:rPr>
      </w:pPr>
    </w:p>
    <w:p w14:paraId="55D280EA" w14:textId="191531F0" w:rsidR="008E2BAF" w:rsidRPr="00691961" w:rsidRDefault="003A4B4A" w:rsidP="003A4B4A">
      <w:pPr>
        <w:pStyle w:val="Heading2"/>
        <w:rPr>
          <w:color w:val="021730" w:themeColor="accent1" w:themeShade="80"/>
          <w:sz w:val="24"/>
          <w:szCs w:val="24"/>
          <w:lang w:eastAsia="en-US"/>
        </w:rPr>
      </w:pPr>
      <w:bookmarkStart w:id="54" w:name="_Toc219628986"/>
      <w:r w:rsidRPr="00691961">
        <w:rPr>
          <w:color w:val="021730" w:themeColor="accent1" w:themeShade="80"/>
          <w:sz w:val="24"/>
          <w:szCs w:val="24"/>
          <w:lang w:eastAsia="en-US"/>
        </w:rPr>
        <w:t xml:space="preserve">PHASE 13 </w:t>
      </w:r>
      <w:r w:rsidR="008E2BAF" w:rsidRPr="00691961">
        <w:rPr>
          <w:color w:val="021730" w:themeColor="accent1" w:themeShade="80"/>
          <w:sz w:val="24"/>
          <w:szCs w:val="24"/>
          <w:lang w:eastAsia="en-US"/>
        </w:rPr>
        <w:t>– PYTHON BASICS</w:t>
      </w:r>
      <w:r w:rsidR="00663329" w:rsidRPr="00691961">
        <w:rPr>
          <w:color w:val="021730" w:themeColor="accent1" w:themeShade="80"/>
          <w:sz w:val="24"/>
          <w:szCs w:val="24"/>
          <w:lang w:eastAsia="en-US"/>
        </w:rPr>
        <w:t xml:space="preserve"> (Absolute Essentials only)</w:t>
      </w:r>
      <w:bookmarkEnd w:id="54"/>
    </w:p>
    <w:p w14:paraId="445F1E84" w14:textId="5DA7BD9F" w:rsidR="00663329" w:rsidRPr="00663329" w:rsidRDefault="00663329" w:rsidP="00EB0419">
      <w:pPr>
        <w:pStyle w:val="li1"/>
        <w:numPr>
          <w:ilvl w:val="0"/>
          <w:numId w:val="34"/>
        </w:numPr>
      </w:pPr>
      <w:r w:rsidRPr="00663329">
        <w:rPr>
          <w:spacing w:val="2"/>
        </w:rPr>
        <w:t>What is Python &amp; why DevOps engineers use it</w:t>
      </w:r>
    </w:p>
    <w:p w14:paraId="10228818" w14:textId="77777777" w:rsidR="00663329" w:rsidRPr="00663329" w:rsidRDefault="00663329" w:rsidP="00EB0419">
      <w:pPr>
        <w:numPr>
          <w:ilvl w:val="0"/>
          <w:numId w:val="34"/>
        </w:numPr>
        <w:spacing w:after="150" w:line="240" w:lineRule="auto"/>
        <w:rPr>
          <w:rFonts w:ascii="Ginto Copilot Variable" w:eastAsia="Times New Roman" w:hAnsi="Ginto Copilot Variable" w:cs="Times New Roman"/>
          <w:color w:val="26221F"/>
          <w:sz w:val="23"/>
          <w:szCs w:val="23"/>
          <w:lang w:eastAsia="en-US"/>
        </w:rPr>
      </w:pPr>
      <w:r w:rsidRPr="00663329">
        <w:rPr>
          <w:rFonts w:ascii="Ginto Copilot Variable" w:eastAsia="Times New Roman" w:hAnsi="Ginto Copilot Variable" w:cs="Times New Roman"/>
          <w:color w:val="26221F"/>
          <w:spacing w:val="2"/>
          <w:sz w:val="23"/>
          <w:szCs w:val="23"/>
          <w:lang w:eastAsia="en-US"/>
        </w:rPr>
        <w:t>Running Python scripts (</w:t>
      </w:r>
      <w:r w:rsidRPr="00663329">
        <w:rPr>
          <w:rFonts w:ascii="Cascadia Code" w:eastAsia="Times New Roman" w:hAnsi="Cascadia Code" w:cs="Times New Roman"/>
          <w:color w:val="26221F"/>
          <w:spacing w:val="2"/>
          <w:sz w:val="21"/>
          <w:szCs w:val="21"/>
          <w:shd w:val="clear" w:color="auto" w:fill="F3E2D5"/>
          <w:lang w:eastAsia="en-US"/>
        </w:rPr>
        <w:t>.py</w:t>
      </w:r>
      <w:r w:rsidRPr="00663329">
        <w:rPr>
          <w:rFonts w:ascii="Ginto Copilot Variable" w:eastAsia="Times New Roman" w:hAnsi="Ginto Copilot Variable" w:cs="Times New Roman"/>
          <w:color w:val="26221F"/>
          <w:spacing w:val="2"/>
          <w:sz w:val="23"/>
          <w:szCs w:val="23"/>
          <w:lang w:eastAsia="en-US"/>
        </w:rPr>
        <w:t xml:space="preserve"> files)</w:t>
      </w:r>
    </w:p>
    <w:p w14:paraId="17CBC7E7" w14:textId="77777777" w:rsidR="00663329" w:rsidRPr="00663329" w:rsidRDefault="00663329" w:rsidP="00EB0419">
      <w:pPr>
        <w:numPr>
          <w:ilvl w:val="0"/>
          <w:numId w:val="34"/>
        </w:numPr>
        <w:spacing w:after="150" w:line="240" w:lineRule="auto"/>
        <w:rPr>
          <w:rFonts w:ascii="Ginto Copilot Variable" w:eastAsia="Times New Roman" w:hAnsi="Ginto Copilot Variable" w:cs="Times New Roman"/>
          <w:color w:val="26221F"/>
          <w:sz w:val="23"/>
          <w:szCs w:val="23"/>
          <w:lang w:eastAsia="en-US"/>
        </w:rPr>
      </w:pPr>
      <w:r w:rsidRPr="00663329">
        <w:rPr>
          <w:rFonts w:ascii="Ginto Copilot Variable" w:eastAsia="Times New Roman" w:hAnsi="Ginto Copilot Variable" w:cs="Times New Roman"/>
          <w:color w:val="26221F"/>
          <w:spacing w:val="2"/>
          <w:sz w:val="23"/>
          <w:szCs w:val="23"/>
          <w:lang w:eastAsia="en-US"/>
        </w:rPr>
        <w:t>Variables</w:t>
      </w:r>
    </w:p>
    <w:p w14:paraId="7FC0B1D2" w14:textId="77777777" w:rsidR="00663329" w:rsidRPr="00663329" w:rsidRDefault="00663329" w:rsidP="00EB0419">
      <w:pPr>
        <w:numPr>
          <w:ilvl w:val="0"/>
          <w:numId w:val="34"/>
        </w:numPr>
        <w:spacing w:after="150" w:line="240" w:lineRule="auto"/>
        <w:rPr>
          <w:rFonts w:ascii="Ginto Copilot Variable" w:eastAsia="Times New Roman" w:hAnsi="Ginto Copilot Variable" w:cs="Times New Roman"/>
          <w:color w:val="26221F"/>
          <w:sz w:val="23"/>
          <w:szCs w:val="23"/>
          <w:lang w:eastAsia="en-US"/>
        </w:rPr>
      </w:pPr>
      <w:r w:rsidRPr="00663329">
        <w:rPr>
          <w:rFonts w:ascii="Ginto Copilot Variable" w:eastAsia="Times New Roman" w:hAnsi="Ginto Copilot Variable" w:cs="Times New Roman"/>
          <w:color w:val="26221F"/>
          <w:spacing w:val="2"/>
          <w:sz w:val="23"/>
          <w:szCs w:val="23"/>
          <w:lang w:eastAsia="en-US"/>
        </w:rPr>
        <w:t>Data types (string, int, float, bool)</w:t>
      </w:r>
    </w:p>
    <w:p w14:paraId="1E72BB61" w14:textId="77777777" w:rsidR="00663329" w:rsidRPr="00663329" w:rsidRDefault="00663329" w:rsidP="00EB0419">
      <w:pPr>
        <w:numPr>
          <w:ilvl w:val="0"/>
          <w:numId w:val="34"/>
        </w:numPr>
        <w:spacing w:after="150" w:line="240" w:lineRule="auto"/>
        <w:rPr>
          <w:rFonts w:ascii="Ginto Copilot Variable" w:eastAsia="Times New Roman" w:hAnsi="Ginto Copilot Variable" w:cs="Times New Roman"/>
          <w:color w:val="26221F"/>
          <w:sz w:val="23"/>
          <w:szCs w:val="23"/>
          <w:lang w:eastAsia="en-US"/>
        </w:rPr>
      </w:pPr>
      <w:r w:rsidRPr="00663329">
        <w:rPr>
          <w:rFonts w:ascii="Ginto Copilot Variable" w:eastAsia="Times New Roman" w:hAnsi="Ginto Copilot Variable" w:cs="Times New Roman"/>
          <w:color w:val="26221F"/>
          <w:spacing w:val="2"/>
          <w:sz w:val="23"/>
          <w:szCs w:val="23"/>
          <w:lang w:eastAsia="en-US"/>
        </w:rPr>
        <w:t>Basic operators</w:t>
      </w:r>
    </w:p>
    <w:p w14:paraId="328B35E8" w14:textId="77777777" w:rsidR="00663329" w:rsidRPr="00663329" w:rsidRDefault="00663329" w:rsidP="00EB0419">
      <w:pPr>
        <w:numPr>
          <w:ilvl w:val="0"/>
          <w:numId w:val="34"/>
        </w:numPr>
        <w:spacing w:after="150" w:line="240" w:lineRule="auto"/>
        <w:rPr>
          <w:rFonts w:ascii="Ginto Copilot Variable" w:eastAsia="Times New Roman" w:hAnsi="Ginto Copilot Variable" w:cs="Times New Roman"/>
          <w:color w:val="26221F"/>
          <w:sz w:val="23"/>
          <w:szCs w:val="23"/>
          <w:lang w:eastAsia="en-US"/>
        </w:rPr>
      </w:pPr>
      <w:r w:rsidRPr="00663329">
        <w:rPr>
          <w:rFonts w:ascii="Ginto Copilot Variable" w:eastAsia="Times New Roman" w:hAnsi="Ginto Copilot Variable" w:cs="Times New Roman"/>
          <w:color w:val="26221F"/>
          <w:spacing w:val="2"/>
          <w:sz w:val="23"/>
          <w:szCs w:val="23"/>
          <w:lang w:eastAsia="en-US"/>
        </w:rPr>
        <w:t>Input/output</w:t>
      </w:r>
    </w:p>
    <w:p w14:paraId="624BC1AF" w14:textId="31FF5E4A" w:rsidR="008E2BAF" w:rsidRDefault="00663329" w:rsidP="00EB0419">
      <w:pPr>
        <w:numPr>
          <w:ilvl w:val="0"/>
          <w:numId w:val="34"/>
        </w:numPr>
        <w:spacing w:after="210" w:line="240" w:lineRule="auto"/>
        <w:rPr>
          <w:rFonts w:ascii="Ginto Copilot Variable" w:eastAsia="Times New Roman" w:hAnsi="Ginto Copilot Variable" w:cs="Times New Roman"/>
          <w:color w:val="26221F"/>
          <w:sz w:val="23"/>
          <w:szCs w:val="23"/>
          <w:lang w:eastAsia="en-US"/>
        </w:rPr>
      </w:pPr>
      <w:r w:rsidRPr="00663329">
        <w:rPr>
          <w:rFonts w:ascii="Ginto Copilot Variable" w:eastAsia="Times New Roman" w:hAnsi="Ginto Copilot Variable" w:cs="Times New Roman"/>
          <w:color w:val="26221F"/>
          <w:spacing w:val="2"/>
          <w:sz w:val="23"/>
          <w:szCs w:val="23"/>
          <w:lang w:eastAsia="en-US"/>
        </w:rPr>
        <w:t>Comments &amp; readability</w:t>
      </w:r>
    </w:p>
    <w:p w14:paraId="6BD1CF58" w14:textId="77777777" w:rsidR="00663329" w:rsidRPr="00663329" w:rsidRDefault="00663329" w:rsidP="00663329">
      <w:pPr>
        <w:spacing w:after="210" w:line="240" w:lineRule="auto"/>
        <w:rPr>
          <w:rFonts w:ascii="Ginto Copilot Variable" w:eastAsia="Times New Roman" w:hAnsi="Ginto Copilot Variable" w:cs="Times New Roman"/>
          <w:color w:val="26221F"/>
          <w:sz w:val="23"/>
          <w:szCs w:val="23"/>
          <w:lang w:eastAsia="en-US"/>
        </w:rPr>
      </w:pPr>
    </w:p>
    <w:p w14:paraId="3B0ECC0E" w14:textId="3DEF3235" w:rsidR="00174D61" w:rsidRPr="00691961" w:rsidRDefault="008E2BAF" w:rsidP="003A4B4A">
      <w:pPr>
        <w:pStyle w:val="Heading2"/>
        <w:rPr>
          <w:rFonts w:eastAsia="Times New Roman"/>
          <w:color w:val="021730" w:themeColor="accent1" w:themeShade="80"/>
          <w:sz w:val="24"/>
          <w:szCs w:val="24"/>
        </w:rPr>
      </w:pPr>
      <w:bookmarkStart w:id="55" w:name="_Toc219628987"/>
      <w:r w:rsidRPr="00691961">
        <w:rPr>
          <w:color w:val="021730" w:themeColor="accent1" w:themeShade="80"/>
          <w:sz w:val="24"/>
          <w:szCs w:val="24"/>
          <w:lang w:eastAsia="en-US"/>
        </w:rPr>
        <w:t xml:space="preserve">PHASE 14 </w:t>
      </w:r>
      <w:r w:rsidR="003A4B4A" w:rsidRPr="00691961">
        <w:rPr>
          <w:color w:val="021730" w:themeColor="accent1" w:themeShade="80"/>
          <w:sz w:val="24"/>
          <w:szCs w:val="24"/>
          <w:lang w:eastAsia="en-US"/>
        </w:rPr>
        <w:t xml:space="preserve">- </w:t>
      </w:r>
      <w:r w:rsidR="003A4B4A" w:rsidRPr="00691961">
        <w:rPr>
          <w:rFonts w:eastAsia="Times New Roman"/>
          <w:color w:val="021730" w:themeColor="accent1" w:themeShade="80"/>
          <w:sz w:val="24"/>
          <w:szCs w:val="24"/>
        </w:rPr>
        <w:t>FINAL CAPSTONE PROJECT</w:t>
      </w:r>
      <w:bookmarkEnd w:id="55"/>
    </w:p>
    <w:p w14:paraId="717CD14B" w14:textId="77777777" w:rsidR="001C7F44" w:rsidRDefault="001C7F44" w:rsidP="001C7F44">
      <w:pPr>
        <w:pStyle w:val="Heading3"/>
        <w:ind w:firstLine="720"/>
        <w:rPr>
          <w:rFonts w:eastAsia="Times New Roman"/>
        </w:rPr>
      </w:pPr>
    </w:p>
    <w:p w14:paraId="372C345B" w14:textId="081A3C02" w:rsidR="00174D61" w:rsidRPr="00174D61" w:rsidRDefault="00174D61" w:rsidP="001C7F44">
      <w:pPr>
        <w:pStyle w:val="Heading3"/>
        <w:ind w:firstLine="720"/>
      </w:pPr>
      <w:bookmarkStart w:id="56" w:name="_Toc219628988"/>
      <w:r w:rsidRPr="00174D61">
        <w:rPr>
          <w:rFonts w:eastAsia="Times New Roman"/>
        </w:rPr>
        <w:t>Enterprise</w:t>
      </w:r>
      <w:r w:rsidRPr="00174D61">
        <w:rPr>
          <w:rFonts w:eastAsia="Times New Roman"/>
        </w:rPr>
        <w:noBreakHyphen/>
        <w:t>Grade Multi</w:t>
      </w:r>
      <w:r w:rsidRPr="00174D61">
        <w:rPr>
          <w:rFonts w:eastAsia="Times New Roman"/>
        </w:rPr>
        <w:noBreakHyphen/>
        <w:t>Cloud DevOps Project</w:t>
      </w:r>
      <w:bookmarkEnd w:id="56"/>
    </w:p>
    <w:p w14:paraId="35E15895" w14:textId="77777777" w:rsidR="00174D61" w:rsidRPr="00174D61" w:rsidRDefault="00174D61" w:rsidP="00EB0419">
      <w:pPr>
        <w:numPr>
          <w:ilvl w:val="0"/>
          <w:numId w:val="26"/>
        </w:numPr>
        <w:spacing w:before="60" w:after="15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CI/CD (Jenkins or GitHub Actions)</w:t>
      </w:r>
    </w:p>
    <w:p w14:paraId="21101795" w14:textId="77777777" w:rsidR="00174D61" w:rsidRPr="00174D61" w:rsidRDefault="00174D61" w:rsidP="00EB0419">
      <w:pPr>
        <w:numPr>
          <w:ilvl w:val="0"/>
          <w:numId w:val="26"/>
        </w:numPr>
        <w:spacing w:after="15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Terraform IaC</w:t>
      </w:r>
    </w:p>
    <w:p w14:paraId="0165859A" w14:textId="77777777" w:rsidR="00174D61" w:rsidRPr="00174D61" w:rsidRDefault="00174D61" w:rsidP="00EB0419">
      <w:pPr>
        <w:numPr>
          <w:ilvl w:val="0"/>
          <w:numId w:val="26"/>
        </w:numPr>
        <w:spacing w:after="15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Kubernetes deployment</w:t>
      </w:r>
    </w:p>
    <w:p w14:paraId="2EC30996" w14:textId="77777777" w:rsidR="00174D61" w:rsidRPr="00174D61" w:rsidRDefault="00174D61" w:rsidP="00EB0419">
      <w:pPr>
        <w:numPr>
          <w:ilvl w:val="0"/>
          <w:numId w:val="26"/>
        </w:numPr>
        <w:spacing w:after="15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GitOps with ArgoCD</w:t>
      </w:r>
    </w:p>
    <w:p w14:paraId="0B539284" w14:textId="77777777" w:rsidR="00174D61" w:rsidRPr="00174D61" w:rsidRDefault="00174D61" w:rsidP="00EB0419">
      <w:pPr>
        <w:numPr>
          <w:ilvl w:val="0"/>
          <w:numId w:val="26"/>
        </w:numPr>
        <w:spacing w:after="15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Monitoring with Grafana</w:t>
      </w:r>
    </w:p>
    <w:p w14:paraId="20289AD3" w14:textId="77777777" w:rsidR="00174D61" w:rsidRPr="00174D61" w:rsidRDefault="00174D61" w:rsidP="00EB0419">
      <w:pPr>
        <w:numPr>
          <w:ilvl w:val="0"/>
          <w:numId w:val="26"/>
        </w:numPr>
        <w:spacing w:after="15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Deployment on AWS/GCP</w:t>
      </w:r>
    </w:p>
    <w:p w14:paraId="50C849B6" w14:textId="77777777" w:rsidR="00174D61" w:rsidRPr="00174D61" w:rsidRDefault="00174D61" w:rsidP="00EB0419">
      <w:pPr>
        <w:numPr>
          <w:ilvl w:val="0"/>
          <w:numId w:val="26"/>
        </w:numPr>
        <w:spacing w:after="21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Documentation + Resume</w:t>
      </w:r>
      <w:r w:rsidRPr="00174D61">
        <w:rPr>
          <w:rFonts w:ascii="Ginto Copilot Variable" w:eastAsia="Times New Roman" w:hAnsi="Ginto Copilot Variable" w:cs="Times New Roman"/>
          <w:color w:val="26221F"/>
          <w:spacing w:val="2"/>
          <w:sz w:val="23"/>
          <w:szCs w:val="23"/>
          <w:lang w:eastAsia="en-US"/>
        </w:rPr>
        <w:noBreakHyphen/>
        <w:t>ready portfolio</w:t>
      </w:r>
    </w:p>
    <w:p w14:paraId="4975BAAA" w14:textId="77777777" w:rsidR="003A4B4A" w:rsidRPr="00691961" w:rsidRDefault="003A4B4A" w:rsidP="003A4B4A">
      <w:pPr>
        <w:pStyle w:val="Heading2"/>
        <w:rPr>
          <w:rFonts w:eastAsia="Times New Roman"/>
          <w:color w:val="021730" w:themeColor="accent1" w:themeShade="80"/>
          <w:sz w:val="32"/>
          <w:szCs w:val="32"/>
          <w:lang w:eastAsia="en-US"/>
        </w:rPr>
      </w:pPr>
    </w:p>
    <w:p w14:paraId="04CED30D" w14:textId="7279E5E7" w:rsidR="00174D61" w:rsidRPr="00691961" w:rsidRDefault="003A4B4A" w:rsidP="003A4B4A">
      <w:pPr>
        <w:pStyle w:val="Heading2"/>
        <w:rPr>
          <w:rFonts w:eastAsia="Times New Roman"/>
          <w:color w:val="021730" w:themeColor="accent1" w:themeShade="80"/>
          <w:sz w:val="24"/>
          <w:szCs w:val="24"/>
          <w:lang w:eastAsia="en-US"/>
        </w:rPr>
      </w:pPr>
      <w:bookmarkStart w:id="57" w:name="_Toc219628989"/>
      <w:r w:rsidRPr="00691961">
        <w:rPr>
          <w:rFonts w:eastAsia="Times New Roman"/>
          <w:color w:val="021730" w:themeColor="accent1" w:themeShade="80"/>
          <w:sz w:val="24"/>
          <w:szCs w:val="24"/>
          <w:lang w:eastAsia="en-US"/>
        </w:rPr>
        <w:t>PHASE 14 — CAREER PREPARATION</w:t>
      </w:r>
      <w:bookmarkEnd w:id="57"/>
    </w:p>
    <w:p w14:paraId="2FA32B4F" w14:textId="518E4F97" w:rsidR="00174D61" w:rsidRDefault="00174D61" w:rsidP="00174D61">
      <w:pPr>
        <w:spacing w:after="210" w:line="240" w:lineRule="auto"/>
        <w:rPr>
          <w:rFonts w:ascii="Ginto Copilot Variable" w:eastAsia="Times New Roman" w:hAnsi="Ginto Copilot Variable" w:cs="Times New Roman"/>
          <w:color w:val="26221F"/>
          <w:sz w:val="23"/>
          <w:szCs w:val="23"/>
          <w:lang w:eastAsia="en-US"/>
        </w:rPr>
      </w:pPr>
      <w:r>
        <w:rPr>
          <w:rFonts w:ascii="Ginto Copilot Variable" w:eastAsia="Times New Roman" w:hAnsi="Ginto Copilot Variable" w:cs="Times New Roman"/>
          <w:color w:val="26221F"/>
          <w:sz w:val="23"/>
          <w:szCs w:val="23"/>
          <w:lang w:eastAsia="en-US"/>
        </w:rPr>
        <w:tab/>
      </w:r>
    </w:p>
    <w:p w14:paraId="4C4DC480" w14:textId="77777777" w:rsidR="00174D61" w:rsidRPr="00174D61" w:rsidRDefault="00174D61" w:rsidP="00174D61">
      <w:pPr>
        <w:pStyle w:val="Heading3"/>
      </w:pPr>
      <w:r>
        <w:rPr>
          <w:rFonts w:ascii="Ginto Copilot Variable" w:eastAsia="Times New Roman" w:hAnsi="Ginto Copilot Variable" w:cs="Times New Roman"/>
          <w:color w:val="26221F"/>
          <w:sz w:val="23"/>
          <w:szCs w:val="23"/>
          <w:lang w:eastAsia="en-US"/>
        </w:rPr>
        <w:tab/>
      </w:r>
      <w:bookmarkStart w:id="58" w:name="_Toc219628990"/>
      <w:r w:rsidRPr="00174D61">
        <w:rPr>
          <w:rFonts w:eastAsia="Times New Roman"/>
        </w:rPr>
        <w:t>Resume, Portfolio &amp; Interview Prep</w:t>
      </w:r>
      <w:bookmarkEnd w:id="58"/>
    </w:p>
    <w:p w14:paraId="5E785151" w14:textId="77777777" w:rsidR="00174D61" w:rsidRPr="00174D61" w:rsidRDefault="00174D61" w:rsidP="00EB0419">
      <w:pPr>
        <w:numPr>
          <w:ilvl w:val="0"/>
          <w:numId w:val="27"/>
        </w:numPr>
        <w:spacing w:before="60" w:after="15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DevOps resume writing</w:t>
      </w:r>
    </w:p>
    <w:p w14:paraId="48D48311" w14:textId="77777777" w:rsidR="00174D61" w:rsidRPr="00174D61" w:rsidRDefault="00174D61" w:rsidP="00EB0419">
      <w:pPr>
        <w:numPr>
          <w:ilvl w:val="0"/>
          <w:numId w:val="27"/>
        </w:numPr>
        <w:spacing w:after="15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How to talk about projects</w:t>
      </w:r>
    </w:p>
    <w:p w14:paraId="1BB4F992" w14:textId="77777777" w:rsidR="00174D61" w:rsidRPr="00174D61" w:rsidRDefault="00174D61" w:rsidP="00EB0419">
      <w:pPr>
        <w:numPr>
          <w:ilvl w:val="0"/>
          <w:numId w:val="27"/>
        </w:numPr>
        <w:spacing w:after="15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Scenario</w:t>
      </w:r>
      <w:r w:rsidRPr="00174D61">
        <w:rPr>
          <w:rFonts w:ascii="Ginto Copilot Variable" w:eastAsia="Times New Roman" w:hAnsi="Ginto Copilot Variable" w:cs="Times New Roman"/>
          <w:color w:val="26221F"/>
          <w:spacing w:val="2"/>
          <w:sz w:val="23"/>
          <w:szCs w:val="23"/>
          <w:lang w:eastAsia="en-US"/>
        </w:rPr>
        <w:noBreakHyphen/>
        <w:t>based interview questions</w:t>
      </w:r>
    </w:p>
    <w:p w14:paraId="160E70F6" w14:textId="51DEA28A" w:rsidR="00E35D9F" w:rsidRPr="00515344" w:rsidRDefault="00174D61" w:rsidP="00EB0419">
      <w:pPr>
        <w:numPr>
          <w:ilvl w:val="0"/>
          <w:numId w:val="27"/>
        </w:numPr>
        <w:spacing w:after="210" w:line="240" w:lineRule="auto"/>
        <w:rPr>
          <w:rFonts w:ascii="Ginto Copilot Variable" w:eastAsia="Times New Roman" w:hAnsi="Ginto Copilot Variable" w:cs="Times New Roman"/>
          <w:color w:val="26221F"/>
          <w:sz w:val="23"/>
          <w:szCs w:val="23"/>
          <w:lang w:eastAsia="en-US"/>
        </w:rPr>
      </w:pPr>
      <w:r w:rsidRPr="00174D61">
        <w:rPr>
          <w:rFonts w:ascii="Ginto Copilot Variable" w:eastAsia="Times New Roman" w:hAnsi="Ginto Copilot Variable" w:cs="Times New Roman"/>
          <w:color w:val="26221F"/>
          <w:spacing w:val="2"/>
          <w:sz w:val="23"/>
          <w:szCs w:val="23"/>
          <w:lang w:eastAsia="en-US"/>
        </w:rPr>
        <w:t>Mock interviews</w:t>
      </w:r>
    </w:p>
    <w:p w14:paraId="472D4C14" w14:textId="77777777" w:rsidR="00190DD1" w:rsidRPr="00190DD1" w:rsidRDefault="00190DD1" w:rsidP="00190DD1">
      <w:pPr>
        <w:pStyle w:val="Heading3"/>
        <w:ind w:firstLine="720"/>
        <w:rPr>
          <w:rFonts w:eastAsia="Times New Roman"/>
          <w:lang w:eastAsia="en-US"/>
        </w:rPr>
      </w:pPr>
      <w:bookmarkStart w:id="59" w:name="_Toc219628991"/>
      <w:r w:rsidRPr="00190DD1">
        <w:rPr>
          <w:rFonts w:eastAsia="Times New Roman"/>
          <w:lang w:eastAsia="en-US"/>
        </w:rPr>
        <w:t>DevOps Interview Mindset</w:t>
      </w:r>
      <w:bookmarkEnd w:id="59"/>
    </w:p>
    <w:p w14:paraId="2FCC7DA6" w14:textId="77777777" w:rsidR="00190DD1" w:rsidRPr="00190DD1" w:rsidRDefault="00190DD1" w:rsidP="00EB0419">
      <w:pPr>
        <w:numPr>
          <w:ilvl w:val="0"/>
          <w:numId w:val="38"/>
        </w:numPr>
        <w:spacing w:before="60" w:after="150" w:line="240" w:lineRule="auto"/>
        <w:rPr>
          <w:rFonts w:ascii="Ginto Copilot Variable" w:eastAsia="Times New Roman" w:hAnsi="Ginto Copilot Variable" w:cs="Times New Roman"/>
          <w:color w:val="26221F"/>
          <w:sz w:val="23"/>
          <w:szCs w:val="23"/>
          <w:lang w:eastAsia="en-US"/>
        </w:rPr>
      </w:pPr>
      <w:r w:rsidRPr="00190DD1">
        <w:rPr>
          <w:rFonts w:ascii="Ginto Copilot Variable" w:eastAsia="Times New Roman" w:hAnsi="Ginto Copilot Variable" w:cs="Times New Roman"/>
          <w:color w:val="26221F"/>
          <w:spacing w:val="2"/>
          <w:sz w:val="23"/>
          <w:szCs w:val="23"/>
          <w:lang w:eastAsia="en-US"/>
        </w:rPr>
        <w:t>How to explain tools without jargon</w:t>
      </w:r>
    </w:p>
    <w:p w14:paraId="52FD0FBD" w14:textId="77777777" w:rsidR="00190DD1" w:rsidRPr="00190DD1" w:rsidRDefault="00190DD1" w:rsidP="00EB0419">
      <w:pPr>
        <w:numPr>
          <w:ilvl w:val="0"/>
          <w:numId w:val="38"/>
        </w:numPr>
        <w:spacing w:after="150" w:line="240" w:lineRule="auto"/>
        <w:rPr>
          <w:rFonts w:ascii="Ginto Copilot Variable" w:eastAsia="Times New Roman" w:hAnsi="Ginto Copilot Variable" w:cs="Times New Roman"/>
          <w:color w:val="26221F"/>
          <w:sz w:val="23"/>
          <w:szCs w:val="23"/>
          <w:lang w:eastAsia="en-US"/>
        </w:rPr>
      </w:pPr>
      <w:r w:rsidRPr="00190DD1">
        <w:rPr>
          <w:rFonts w:ascii="Ginto Copilot Variable" w:eastAsia="Times New Roman" w:hAnsi="Ginto Copilot Variable" w:cs="Times New Roman"/>
          <w:color w:val="26221F"/>
          <w:spacing w:val="2"/>
          <w:sz w:val="23"/>
          <w:szCs w:val="23"/>
          <w:lang w:eastAsia="en-US"/>
        </w:rPr>
        <w:t>How to talk about projects</w:t>
      </w:r>
    </w:p>
    <w:p w14:paraId="5151959C" w14:textId="77777777" w:rsidR="00190DD1" w:rsidRPr="00190DD1" w:rsidRDefault="00190DD1" w:rsidP="00EB0419">
      <w:pPr>
        <w:numPr>
          <w:ilvl w:val="0"/>
          <w:numId w:val="38"/>
        </w:numPr>
        <w:spacing w:after="150" w:line="240" w:lineRule="auto"/>
        <w:rPr>
          <w:rFonts w:ascii="Ginto Copilot Variable" w:eastAsia="Times New Roman" w:hAnsi="Ginto Copilot Variable" w:cs="Times New Roman"/>
          <w:color w:val="26221F"/>
          <w:sz w:val="23"/>
          <w:szCs w:val="23"/>
          <w:lang w:eastAsia="en-US"/>
        </w:rPr>
      </w:pPr>
      <w:r w:rsidRPr="00190DD1">
        <w:rPr>
          <w:rFonts w:ascii="Ginto Copilot Variable" w:eastAsia="Times New Roman" w:hAnsi="Ginto Copilot Variable" w:cs="Times New Roman"/>
          <w:color w:val="26221F"/>
          <w:spacing w:val="2"/>
          <w:sz w:val="23"/>
          <w:szCs w:val="23"/>
          <w:lang w:eastAsia="en-US"/>
        </w:rPr>
        <w:t>How to answer scenario questions</w:t>
      </w:r>
    </w:p>
    <w:p w14:paraId="0297C8DE" w14:textId="0C91B826" w:rsidR="00513979" w:rsidRPr="00254700" w:rsidRDefault="00190DD1" w:rsidP="00513979">
      <w:pPr>
        <w:numPr>
          <w:ilvl w:val="0"/>
          <w:numId w:val="38"/>
        </w:numPr>
        <w:spacing w:after="210" w:line="240" w:lineRule="auto"/>
        <w:rPr>
          <w:rFonts w:ascii="Ginto Copilot Variable" w:eastAsia="Times New Roman" w:hAnsi="Ginto Copilot Variable" w:cs="Times New Roman"/>
          <w:color w:val="26221F"/>
          <w:sz w:val="23"/>
          <w:szCs w:val="23"/>
          <w:lang w:eastAsia="en-US"/>
        </w:rPr>
      </w:pPr>
      <w:r w:rsidRPr="00190DD1">
        <w:rPr>
          <w:rFonts w:ascii="Ginto Copilot Variable" w:eastAsia="Times New Roman" w:hAnsi="Ginto Copilot Variable" w:cs="Times New Roman"/>
          <w:color w:val="26221F"/>
          <w:spacing w:val="2"/>
          <w:sz w:val="23"/>
          <w:szCs w:val="23"/>
          <w:lang w:eastAsia="en-US"/>
        </w:rPr>
        <w:t>How to avoid over</w:t>
      </w:r>
      <w:r w:rsidRPr="00190DD1">
        <w:rPr>
          <w:rFonts w:ascii="Ginto Copilot Variable" w:eastAsia="Times New Roman" w:hAnsi="Ginto Copilot Variable" w:cs="Times New Roman"/>
          <w:color w:val="26221F"/>
          <w:spacing w:val="2"/>
          <w:sz w:val="23"/>
          <w:szCs w:val="23"/>
          <w:lang w:eastAsia="en-US"/>
        </w:rPr>
        <w:noBreakHyphen/>
        <w:t>explaining</w:t>
      </w:r>
    </w:p>
    <w:sectPr w:rsidR="00513979" w:rsidRPr="00254700" w:rsidSect="00653506">
      <w:headerReference w:type="even" r:id="rId10"/>
      <w:headerReference w:type="default" r:id="rId11"/>
      <w:footerReference w:type="even" r:id="rId12"/>
      <w:footerReference w:type="default" r:id="rId13"/>
      <w:headerReference w:type="first" r:id="rId14"/>
      <w:footerReference w:type="first" r:id="rId15"/>
      <w:pgSz w:w="15840" w:h="12240" w:orient="landscape"/>
      <w:pgMar w:top="864" w:right="1584" w:bottom="864"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C726C" w14:textId="77777777" w:rsidR="001E780D" w:rsidRDefault="001E780D">
      <w:pPr>
        <w:spacing w:after="0" w:line="240" w:lineRule="auto"/>
      </w:pPr>
      <w:r>
        <w:separator/>
      </w:r>
    </w:p>
  </w:endnote>
  <w:endnote w:type="continuationSeparator" w:id="0">
    <w:p w14:paraId="7B936F63" w14:textId="77777777" w:rsidR="001E780D" w:rsidRDefault="001E7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Ginto Copilot Variable">
    <w:altName w:val="Cambria"/>
    <w:panose1 w:val="020B0604020202020204"/>
    <w:charset w:val="00"/>
    <w:family w:val="roman"/>
    <w:notTrueType/>
    <w:pitch w:val="default"/>
  </w:font>
  <w:font w:name="Cascadia Code">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057B1" w14:textId="77777777" w:rsidR="000F1BEF" w:rsidRDefault="000F1B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852419"/>
      <w:docPartObj>
        <w:docPartGallery w:val="Page Numbers (Bottom of Page)"/>
        <w:docPartUnique/>
      </w:docPartObj>
    </w:sdtPr>
    <w:sdtEndPr>
      <w:rPr>
        <w:noProof/>
      </w:rPr>
    </w:sdtEndPr>
    <w:sdtContent>
      <w:p w14:paraId="485074E4" w14:textId="7525CE90" w:rsidR="00524388" w:rsidRDefault="00536B2D" w:rsidP="006E2BF1">
        <w:pPr>
          <w:pStyle w:val="Header"/>
          <w:jc w:val="center"/>
        </w:pPr>
        <w:r>
          <w:t>Author – Atul Matkawla</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FB68" w14:textId="46727082" w:rsidR="00B6488C" w:rsidRDefault="00B6488C" w:rsidP="00B6488C">
    <w:pPr>
      <w:pStyle w:val="Footer"/>
      <w:jc w:val="center"/>
    </w:pPr>
    <w:r>
      <w:t>Author – Atul Matkawla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A0D63" w14:textId="77777777" w:rsidR="001E780D" w:rsidRDefault="001E780D">
      <w:pPr>
        <w:spacing w:after="0" w:line="240" w:lineRule="auto"/>
      </w:pPr>
      <w:r>
        <w:separator/>
      </w:r>
    </w:p>
  </w:footnote>
  <w:footnote w:type="continuationSeparator" w:id="0">
    <w:p w14:paraId="52B512FD" w14:textId="77777777" w:rsidR="001E780D" w:rsidRDefault="001E78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9C002" w14:textId="670636B8" w:rsidR="000F1BEF" w:rsidRDefault="001E780D">
    <w:pPr>
      <w:pStyle w:val="Header"/>
    </w:pPr>
    <w:r>
      <w:rPr>
        <w:noProof/>
      </w:rPr>
      <w:pict w14:anchorId="406634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06801" o:spid="_x0000_s1027" type="#_x0000_t136" alt="" style="position:absolute;margin-left:0;margin-top:0;width:463pt;height:277.8pt;rotation:315;z-index:-251636736;mso-wrap-edited:f;mso-width-percent:0;mso-height-percent:0;mso-position-horizontal:center;mso-position-horizontal-relative:margin;mso-position-vertical:center;mso-position-vertical-relative:margin;mso-width-percent:0;mso-height-percent:0" o:allowincell="f" fillcolor="silver" stroked="f">
          <v:textpath style="font-family:&quot;Century Gothic&quot;;font-size:1pt" string="AC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DA973" w14:textId="3D031439" w:rsidR="00BF4983" w:rsidRDefault="001E780D" w:rsidP="006E2BF1">
    <w:pPr>
      <w:pStyle w:val="Header"/>
      <w:jc w:val="center"/>
    </w:pPr>
    <w:r>
      <w:rPr>
        <w:noProof/>
      </w:rPr>
      <w:pict w14:anchorId="6EB88D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06802" o:spid="_x0000_s1026" type="#_x0000_t136" alt="" style="position:absolute;left:0;text-align:left;margin-left:0;margin-top:0;width:463pt;height:277.8pt;rotation:315;z-index:-251634688;mso-wrap-edited:f;mso-width-percent:0;mso-height-percent:0;mso-position-horizontal:center;mso-position-horizontal-relative:margin;mso-position-vertical:center;mso-position-vertical-relative:margin;mso-width-percent:0;mso-height-percent:0" o:allowincell="f" fillcolor="silver" stroked="f">
          <v:textpath style="font-family:&quot;Century Gothic&quot;;font-size:1pt" string="ACS"/>
          <w10:wrap anchorx="margin" anchory="margin"/>
        </v:shape>
      </w:pict>
    </w:r>
    <w:r w:rsidR="00BF4983">
      <w:t>Multi-Cloud DevOps: From Foundation to Enterprise Mastery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85580" w14:textId="74B63265" w:rsidR="00BF4983" w:rsidRDefault="001E780D" w:rsidP="006E2BF1">
    <w:pPr>
      <w:pStyle w:val="Header"/>
      <w:jc w:val="center"/>
    </w:pPr>
    <w:r>
      <w:rPr>
        <w:noProof/>
      </w:rPr>
      <w:pict w14:anchorId="5B3E98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06800" o:spid="_x0000_s1025" type="#_x0000_t136" alt="" style="position:absolute;left:0;text-align:left;margin-left:0;margin-top:0;width:463pt;height:277.8pt;rotation:315;z-index:-251638784;mso-wrap-edited:f;mso-width-percent:0;mso-height-percent:0;mso-position-horizontal:center;mso-position-horizontal-relative:margin;mso-position-vertical:center;mso-position-vertical-relative:margin;mso-width-percent:0;mso-height-percent:0" o:allowincell="f" fillcolor="silver" stroked="f">
          <v:textpath style="font-family:&quot;Century Gothic&quot;;font-size:1pt" string="ACS"/>
          <w10:wrap anchorx="margin" anchory="margin"/>
        </v:shape>
      </w:pict>
    </w:r>
    <w:r w:rsidR="00BF4983">
      <w:t>Multi-Cloud DevOps: From Foundation to Enterprise Mastery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4AA"/>
    <w:multiLevelType w:val="multilevel"/>
    <w:tmpl w:val="45040F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 w15:restartNumberingAfterBreak="0">
    <w:nsid w:val="048D4DBB"/>
    <w:multiLevelType w:val="multilevel"/>
    <w:tmpl w:val="684CA1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 w15:restartNumberingAfterBreak="0">
    <w:nsid w:val="06D66674"/>
    <w:multiLevelType w:val="multilevel"/>
    <w:tmpl w:val="6ABC4D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 w15:restartNumberingAfterBreak="0">
    <w:nsid w:val="0A8D00BF"/>
    <w:multiLevelType w:val="multilevel"/>
    <w:tmpl w:val="A84E51F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 w15:restartNumberingAfterBreak="0">
    <w:nsid w:val="0C210E98"/>
    <w:multiLevelType w:val="multilevel"/>
    <w:tmpl w:val="32AA24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5" w15:restartNumberingAfterBreak="0">
    <w:nsid w:val="0F6261E8"/>
    <w:multiLevelType w:val="multilevel"/>
    <w:tmpl w:val="BE1233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6" w15:restartNumberingAfterBreak="0">
    <w:nsid w:val="10314952"/>
    <w:multiLevelType w:val="multilevel"/>
    <w:tmpl w:val="3F4CC51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7" w15:restartNumberingAfterBreak="0">
    <w:nsid w:val="11F8195A"/>
    <w:multiLevelType w:val="multilevel"/>
    <w:tmpl w:val="7E8AEA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8" w15:restartNumberingAfterBreak="0">
    <w:nsid w:val="19D547CE"/>
    <w:multiLevelType w:val="multilevel"/>
    <w:tmpl w:val="CD3021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9" w15:restartNumberingAfterBreak="0">
    <w:nsid w:val="1F732AC3"/>
    <w:multiLevelType w:val="multilevel"/>
    <w:tmpl w:val="8066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607267"/>
    <w:multiLevelType w:val="multilevel"/>
    <w:tmpl w:val="59EC37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1" w15:restartNumberingAfterBreak="0">
    <w:nsid w:val="25084D99"/>
    <w:multiLevelType w:val="multilevel"/>
    <w:tmpl w:val="70D657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2" w15:restartNumberingAfterBreak="0">
    <w:nsid w:val="253A61C5"/>
    <w:multiLevelType w:val="multilevel"/>
    <w:tmpl w:val="39DE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B52D84"/>
    <w:multiLevelType w:val="multilevel"/>
    <w:tmpl w:val="D35E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382703"/>
    <w:multiLevelType w:val="multilevel"/>
    <w:tmpl w:val="8D289C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5" w15:restartNumberingAfterBreak="0">
    <w:nsid w:val="2E2F770D"/>
    <w:multiLevelType w:val="multilevel"/>
    <w:tmpl w:val="048267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6" w15:restartNumberingAfterBreak="0">
    <w:nsid w:val="3055658C"/>
    <w:multiLevelType w:val="multilevel"/>
    <w:tmpl w:val="116847FE"/>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7" w15:restartNumberingAfterBreak="0">
    <w:nsid w:val="336B521E"/>
    <w:multiLevelType w:val="multilevel"/>
    <w:tmpl w:val="05F0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1F2A38"/>
    <w:multiLevelType w:val="multilevel"/>
    <w:tmpl w:val="9CDAC90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9" w15:restartNumberingAfterBreak="0">
    <w:nsid w:val="397038E3"/>
    <w:multiLevelType w:val="multilevel"/>
    <w:tmpl w:val="4FF265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0" w15:restartNumberingAfterBreak="0">
    <w:nsid w:val="39D31AC5"/>
    <w:multiLevelType w:val="multilevel"/>
    <w:tmpl w:val="5DE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9A62BB"/>
    <w:multiLevelType w:val="multilevel"/>
    <w:tmpl w:val="CC32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1C6CDF"/>
    <w:multiLevelType w:val="multilevel"/>
    <w:tmpl w:val="DB9A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3D34FD"/>
    <w:multiLevelType w:val="multilevel"/>
    <w:tmpl w:val="1E12E2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4" w15:restartNumberingAfterBreak="0">
    <w:nsid w:val="4207552B"/>
    <w:multiLevelType w:val="multilevel"/>
    <w:tmpl w:val="19D2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1946C7"/>
    <w:multiLevelType w:val="multilevel"/>
    <w:tmpl w:val="EC3C76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6" w15:restartNumberingAfterBreak="0">
    <w:nsid w:val="483B47D1"/>
    <w:multiLevelType w:val="multilevel"/>
    <w:tmpl w:val="B456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9D6688"/>
    <w:multiLevelType w:val="multilevel"/>
    <w:tmpl w:val="6EEA77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8" w15:restartNumberingAfterBreak="0">
    <w:nsid w:val="48FC365E"/>
    <w:multiLevelType w:val="multilevel"/>
    <w:tmpl w:val="00EA69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9" w15:restartNumberingAfterBreak="0">
    <w:nsid w:val="4C7A1AEA"/>
    <w:multiLevelType w:val="multilevel"/>
    <w:tmpl w:val="6F64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2F63FC"/>
    <w:multiLevelType w:val="multilevel"/>
    <w:tmpl w:val="9A6A3EFA"/>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F018D2"/>
    <w:multiLevelType w:val="multilevel"/>
    <w:tmpl w:val="D44A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2AD0BDB"/>
    <w:multiLevelType w:val="multilevel"/>
    <w:tmpl w:val="075E15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3" w15:restartNumberingAfterBreak="0">
    <w:nsid w:val="53BB6ECE"/>
    <w:multiLevelType w:val="hybridMultilevel"/>
    <w:tmpl w:val="2CF07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7008B0"/>
    <w:multiLevelType w:val="multilevel"/>
    <w:tmpl w:val="D2CECC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5" w15:restartNumberingAfterBreak="0">
    <w:nsid w:val="57272D88"/>
    <w:multiLevelType w:val="multilevel"/>
    <w:tmpl w:val="D76CCF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6" w15:restartNumberingAfterBreak="0">
    <w:nsid w:val="57535828"/>
    <w:multiLevelType w:val="hybridMultilevel"/>
    <w:tmpl w:val="802CAD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78D02AA"/>
    <w:multiLevelType w:val="multilevel"/>
    <w:tmpl w:val="CC126B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8" w15:restartNumberingAfterBreak="0">
    <w:nsid w:val="5C880600"/>
    <w:multiLevelType w:val="multilevel"/>
    <w:tmpl w:val="9B045E9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39" w15:restartNumberingAfterBreak="0">
    <w:nsid w:val="5E51208F"/>
    <w:multiLevelType w:val="multilevel"/>
    <w:tmpl w:val="9D60E5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0" w15:restartNumberingAfterBreak="0">
    <w:nsid w:val="5FC0223C"/>
    <w:multiLevelType w:val="multilevel"/>
    <w:tmpl w:val="434651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1" w15:restartNumberingAfterBreak="0">
    <w:nsid w:val="61D90FC1"/>
    <w:multiLevelType w:val="multilevel"/>
    <w:tmpl w:val="3E7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5DE3D35"/>
    <w:multiLevelType w:val="multilevel"/>
    <w:tmpl w:val="B7E8B92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43" w15:restartNumberingAfterBreak="0">
    <w:nsid w:val="660E02B6"/>
    <w:multiLevelType w:val="multilevel"/>
    <w:tmpl w:val="4848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6883BF9"/>
    <w:multiLevelType w:val="multilevel"/>
    <w:tmpl w:val="22C6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7EF0961"/>
    <w:multiLevelType w:val="multilevel"/>
    <w:tmpl w:val="FC6C5CF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6" w15:restartNumberingAfterBreak="0">
    <w:nsid w:val="6851427A"/>
    <w:multiLevelType w:val="multilevel"/>
    <w:tmpl w:val="1876AD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7" w15:restartNumberingAfterBreak="0">
    <w:nsid w:val="68EC7DAA"/>
    <w:multiLevelType w:val="multilevel"/>
    <w:tmpl w:val="4EFA442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8" w15:restartNumberingAfterBreak="0">
    <w:nsid w:val="69194197"/>
    <w:multiLevelType w:val="multilevel"/>
    <w:tmpl w:val="FD3C81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9" w15:restartNumberingAfterBreak="0">
    <w:nsid w:val="6CC47ADB"/>
    <w:multiLevelType w:val="multilevel"/>
    <w:tmpl w:val="E56ACD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50" w15:restartNumberingAfterBreak="0">
    <w:nsid w:val="6CC75191"/>
    <w:multiLevelType w:val="multilevel"/>
    <w:tmpl w:val="000ADE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51" w15:restartNumberingAfterBreak="0">
    <w:nsid w:val="6FA6016C"/>
    <w:multiLevelType w:val="multilevel"/>
    <w:tmpl w:val="50FA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0123AFC"/>
    <w:multiLevelType w:val="multilevel"/>
    <w:tmpl w:val="0AE44C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53" w15:restartNumberingAfterBreak="0">
    <w:nsid w:val="75476611"/>
    <w:multiLevelType w:val="multilevel"/>
    <w:tmpl w:val="ECF2A4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54" w15:restartNumberingAfterBreak="0">
    <w:nsid w:val="7A2A629A"/>
    <w:multiLevelType w:val="multilevel"/>
    <w:tmpl w:val="D10EB66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num w:numId="1" w16cid:durableId="1110009212">
    <w:abstractNumId w:val="13"/>
  </w:num>
  <w:num w:numId="2" w16cid:durableId="721103567">
    <w:abstractNumId w:val="16"/>
  </w:num>
  <w:num w:numId="3" w16cid:durableId="1247418185">
    <w:abstractNumId w:val="52"/>
  </w:num>
  <w:num w:numId="4" w16cid:durableId="294331312">
    <w:abstractNumId w:val="10"/>
  </w:num>
  <w:num w:numId="5" w16cid:durableId="1118987271">
    <w:abstractNumId w:val="40"/>
  </w:num>
  <w:num w:numId="6" w16cid:durableId="646084708">
    <w:abstractNumId w:val="11"/>
  </w:num>
  <w:num w:numId="7" w16cid:durableId="324283120">
    <w:abstractNumId w:val="53"/>
  </w:num>
  <w:num w:numId="8" w16cid:durableId="837963078">
    <w:abstractNumId w:val="32"/>
  </w:num>
  <w:num w:numId="9" w16cid:durableId="2106266363">
    <w:abstractNumId w:val="6"/>
  </w:num>
  <w:num w:numId="10" w16cid:durableId="701125315">
    <w:abstractNumId w:val="35"/>
  </w:num>
  <w:num w:numId="11" w16cid:durableId="1300771486">
    <w:abstractNumId w:val="28"/>
  </w:num>
  <w:num w:numId="12" w16cid:durableId="380324950">
    <w:abstractNumId w:val="54"/>
  </w:num>
  <w:num w:numId="13" w16cid:durableId="534317600">
    <w:abstractNumId w:val="14"/>
  </w:num>
  <w:num w:numId="14" w16cid:durableId="825439340">
    <w:abstractNumId w:val="18"/>
  </w:num>
  <w:num w:numId="15" w16cid:durableId="2053571460">
    <w:abstractNumId w:val="8"/>
  </w:num>
  <w:num w:numId="16" w16cid:durableId="1631593400">
    <w:abstractNumId w:val="0"/>
  </w:num>
  <w:num w:numId="17" w16cid:durableId="99689602">
    <w:abstractNumId w:val="49"/>
  </w:num>
  <w:num w:numId="18" w16cid:durableId="1169323658">
    <w:abstractNumId w:val="4"/>
  </w:num>
  <w:num w:numId="19" w16cid:durableId="770005378">
    <w:abstractNumId w:val="3"/>
  </w:num>
  <w:num w:numId="20" w16cid:durableId="341904645">
    <w:abstractNumId w:val="27"/>
  </w:num>
  <w:num w:numId="21" w16cid:durableId="1806509956">
    <w:abstractNumId w:val="19"/>
  </w:num>
  <w:num w:numId="22" w16cid:durableId="609118827">
    <w:abstractNumId w:val="2"/>
  </w:num>
  <w:num w:numId="23" w16cid:durableId="1831216083">
    <w:abstractNumId w:val="47"/>
  </w:num>
  <w:num w:numId="24" w16cid:durableId="1041058898">
    <w:abstractNumId w:val="46"/>
  </w:num>
  <w:num w:numId="25" w16cid:durableId="159779031">
    <w:abstractNumId w:val="23"/>
  </w:num>
  <w:num w:numId="26" w16cid:durableId="1758205933">
    <w:abstractNumId w:val="39"/>
  </w:num>
  <w:num w:numId="27" w16cid:durableId="123736252">
    <w:abstractNumId w:val="48"/>
  </w:num>
  <w:num w:numId="28" w16cid:durableId="686054860">
    <w:abstractNumId w:val="34"/>
  </w:num>
  <w:num w:numId="29" w16cid:durableId="226190647">
    <w:abstractNumId w:val="15"/>
  </w:num>
  <w:num w:numId="30" w16cid:durableId="215822445">
    <w:abstractNumId w:val="45"/>
  </w:num>
  <w:num w:numId="31" w16cid:durableId="957953247">
    <w:abstractNumId w:val="25"/>
  </w:num>
  <w:num w:numId="32" w16cid:durableId="421075232">
    <w:abstractNumId w:val="50"/>
  </w:num>
  <w:num w:numId="33" w16cid:durableId="1287352949">
    <w:abstractNumId w:val="1"/>
  </w:num>
  <w:num w:numId="34" w16cid:durableId="2077511011">
    <w:abstractNumId w:val="5"/>
  </w:num>
  <w:num w:numId="35" w16cid:durableId="335959166">
    <w:abstractNumId w:val="38"/>
  </w:num>
  <w:num w:numId="36" w16cid:durableId="703095991">
    <w:abstractNumId w:val="42"/>
  </w:num>
  <w:num w:numId="37" w16cid:durableId="1742212574">
    <w:abstractNumId w:val="37"/>
  </w:num>
  <w:num w:numId="38" w16cid:durableId="1383093324">
    <w:abstractNumId w:val="7"/>
  </w:num>
  <w:num w:numId="39" w16cid:durableId="1876310362">
    <w:abstractNumId w:val="21"/>
  </w:num>
  <w:num w:numId="40" w16cid:durableId="316496413">
    <w:abstractNumId w:val="43"/>
  </w:num>
  <w:num w:numId="41" w16cid:durableId="1246037865">
    <w:abstractNumId w:val="22"/>
  </w:num>
  <w:num w:numId="42" w16cid:durableId="148449621">
    <w:abstractNumId w:val="30"/>
  </w:num>
  <w:num w:numId="43" w16cid:durableId="138572972">
    <w:abstractNumId w:val="31"/>
  </w:num>
  <w:num w:numId="44" w16cid:durableId="798567709">
    <w:abstractNumId w:val="17"/>
  </w:num>
  <w:num w:numId="45" w16cid:durableId="1114521051">
    <w:abstractNumId w:val="51"/>
  </w:num>
  <w:num w:numId="46" w16cid:durableId="299965935">
    <w:abstractNumId w:val="29"/>
  </w:num>
  <w:num w:numId="47" w16cid:durableId="653141295">
    <w:abstractNumId w:val="9"/>
  </w:num>
  <w:num w:numId="48" w16cid:durableId="259725188">
    <w:abstractNumId w:val="20"/>
  </w:num>
  <w:num w:numId="49" w16cid:durableId="1336835922">
    <w:abstractNumId w:val="41"/>
  </w:num>
  <w:num w:numId="50" w16cid:durableId="1322150103">
    <w:abstractNumId w:val="26"/>
  </w:num>
  <w:num w:numId="51" w16cid:durableId="120617409">
    <w:abstractNumId w:val="12"/>
  </w:num>
  <w:num w:numId="52" w16cid:durableId="771753210">
    <w:abstractNumId w:val="24"/>
  </w:num>
  <w:num w:numId="53" w16cid:durableId="799029595">
    <w:abstractNumId w:val="44"/>
  </w:num>
  <w:num w:numId="54" w16cid:durableId="790975158">
    <w:abstractNumId w:val="33"/>
  </w:num>
  <w:num w:numId="55" w16cid:durableId="1280449378">
    <w:abstractNumId w:val="3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BF"/>
    <w:rsid w:val="00004E0F"/>
    <w:rsid w:val="000178DE"/>
    <w:rsid w:val="0006149B"/>
    <w:rsid w:val="0006531F"/>
    <w:rsid w:val="00075340"/>
    <w:rsid w:val="00091FFB"/>
    <w:rsid w:val="00092088"/>
    <w:rsid w:val="000A249A"/>
    <w:rsid w:val="000A66FD"/>
    <w:rsid w:val="000B5ECA"/>
    <w:rsid w:val="000C06C2"/>
    <w:rsid w:val="000C27AD"/>
    <w:rsid w:val="000C3249"/>
    <w:rsid w:val="000D40E3"/>
    <w:rsid w:val="000E0352"/>
    <w:rsid w:val="000E3DB5"/>
    <w:rsid w:val="000F1BEF"/>
    <w:rsid w:val="000F4F9D"/>
    <w:rsid w:val="00121D2E"/>
    <w:rsid w:val="00124ECB"/>
    <w:rsid w:val="00126D72"/>
    <w:rsid w:val="00131E7F"/>
    <w:rsid w:val="0013200D"/>
    <w:rsid w:val="001400B7"/>
    <w:rsid w:val="00157907"/>
    <w:rsid w:val="00171FB8"/>
    <w:rsid w:val="00172A6A"/>
    <w:rsid w:val="00174D61"/>
    <w:rsid w:val="00177649"/>
    <w:rsid w:val="001842BA"/>
    <w:rsid w:val="00186E18"/>
    <w:rsid w:val="00190DD1"/>
    <w:rsid w:val="0019496C"/>
    <w:rsid w:val="001A47CE"/>
    <w:rsid w:val="001C111F"/>
    <w:rsid w:val="001C1F88"/>
    <w:rsid w:val="001C719D"/>
    <w:rsid w:val="001C7F44"/>
    <w:rsid w:val="001E780D"/>
    <w:rsid w:val="001F2980"/>
    <w:rsid w:val="001F4935"/>
    <w:rsid w:val="00202422"/>
    <w:rsid w:val="002043D9"/>
    <w:rsid w:val="002202E0"/>
    <w:rsid w:val="00236A5C"/>
    <w:rsid w:val="00254700"/>
    <w:rsid w:val="002549BF"/>
    <w:rsid w:val="002566CB"/>
    <w:rsid w:val="00260AF7"/>
    <w:rsid w:val="00281C35"/>
    <w:rsid w:val="002966E9"/>
    <w:rsid w:val="002978D2"/>
    <w:rsid w:val="002B1A32"/>
    <w:rsid w:val="002B3139"/>
    <w:rsid w:val="002B4B8D"/>
    <w:rsid w:val="002C72AC"/>
    <w:rsid w:val="002D5D90"/>
    <w:rsid w:val="002E5A2E"/>
    <w:rsid w:val="00304DD6"/>
    <w:rsid w:val="00324577"/>
    <w:rsid w:val="00352F65"/>
    <w:rsid w:val="003545D4"/>
    <w:rsid w:val="003554B3"/>
    <w:rsid w:val="0037568F"/>
    <w:rsid w:val="00377F23"/>
    <w:rsid w:val="00384772"/>
    <w:rsid w:val="00390ABF"/>
    <w:rsid w:val="003A4B4A"/>
    <w:rsid w:val="003C0E74"/>
    <w:rsid w:val="003C5B61"/>
    <w:rsid w:val="003E1EF3"/>
    <w:rsid w:val="003F31CF"/>
    <w:rsid w:val="003F409F"/>
    <w:rsid w:val="003F517C"/>
    <w:rsid w:val="0040284B"/>
    <w:rsid w:val="00405928"/>
    <w:rsid w:val="00423FE3"/>
    <w:rsid w:val="00431DC0"/>
    <w:rsid w:val="00441756"/>
    <w:rsid w:val="00444CE1"/>
    <w:rsid w:val="00447CD9"/>
    <w:rsid w:val="004678CD"/>
    <w:rsid w:val="00471660"/>
    <w:rsid w:val="004747EF"/>
    <w:rsid w:val="004C3167"/>
    <w:rsid w:val="004C56F6"/>
    <w:rsid w:val="004D6C27"/>
    <w:rsid w:val="004F732A"/>
    <w:rsid w:val="00513979"/>
    <w:rsid w:val="00515344"/>
    <w:rsid w:val="00524388"/>
    <w:rsid w:val="005353F4"/>
    <w:rsid w:val="00536B2D"/>
    <w:rsid w:val="00543546"/>
    <w:rsid w:val="00554870"/>
    <w:rsid w:val="00564524"/>
    <w:rsid w:val="0058156F"/>
    <w:rsid w:val="005867CF"/>
    <w:rsid w:val="005A77CA"/>
    <w:rsid w:val="005B6743"/>
    <w:rsid w:val="005C3E82"/>
    <w:rsid w:val="005C709B"/>
    <w:rsid w:val="005D0245"/>
    <w:rsid w:val="005F7C19"/>
    <w:rsid w:val="00604B0F"/>
    <w:rsid w:val="006368CB"/>
    <w:rsid w:val="00653506"/>
    <w:rsid w:val="00656CFC"/>
    <w:rsid w:val="00663329"/>
    <w:rsid w:val="00663E25"/>
    <w:rsid w:val="0066446D"/>
    <w:rsid w:val="00671B04"/>
    <w:rsid w:val="0067788B"/>
    <w:rsid w:val="00691961"/>
    <w:rsid w:val="00691B6F"/>
    <w:rsid w:val="006A0F1D"/>
    <w:rsid w:val="006C09A1"/>
    <w:rsid w:val="006C6B1D"/>
    <w:rsid w:val="006C7A52"/>
    <w:rsid w:val="006E2BF1"/>
    <w:rsid w:val="006F631B"/>
    <w:rsid w:val="00732647"/>
    <w:rsid w:val="0076175C"/>
    <w:rsid w:val="00765318"/>
    <w:rsid w:val="0076569E"/>
    <w:rsid w:val="00781FD1"/>
    <w:rsid w:val="00782937"/>
    <w:rsid w:val="00786EFC"/>
    <w:rsid w:val="00793792"/>
    <w:rsid w:val="007B08EF"/>
    <w:rsid w:val="007D12DD"/>
    <w:rsid w:val="007E2A62"/>
    <w:rsid w:val="007E2D63"/>
    <w:rsid w:val="008233ED"/>
    <w:rsid w:val="00824C05"/>
    <w:rsid w:val="0083216B"/>
    <w:rsid w:val="00834D06"/>
    <w:rsid w:val="00867726"/>
    <w:rsid w:val="00876241"/>
    <w:rsid w:val="0088219F"/>
    <w:rsid w:val="00892A39"/>
    <w:rsid w:val="00896021"/>
    <w:rsid w:val="008B0962"/>
    <w:rsid w:val="008B7DFB"/>
    <w:rsid w:val="008E2BAF"/>
    <w:rsid w:val="00903FFF"/>
    <w:rsid w:val="009178EE"/>
    <w:rsid w:val="00924CB3"/>
    <w:rsid w:val="00930934"/>
    <w:rsid w:val="00934F48"/>
    <w:rsid w:val="00937B0A"/>
    <w:rsid w:val="00950BA0"/>
    <w:rsid w:val="00956A06"/>
    <w:rsid w:val="00983824"/>
    <w:rsid w:val="00986431"/>
    <w:rsid w:val="00987FB2"/>
    <w:rsid w:val="00991EB1"/>
    <w:rsid w:val="009C1519"/>
    <w:rsid w:val="009D2B3E"/>
    <w:rsid w:val="00A0607B"/>
    <w:rsid w:val="00A279B1"/>
    <w:rsid w:val="00A3006B"/>
    <w:rsid w:val="00A301A3"/>
    <w:rsid w:val="00A32980"/>
    <w:rsid w:val="00A4318E"/>
    <w:rsid w:val="00A84BC5"/>
    <w:rsid w:val="00AA1D3C"/>
    <w:rsid w:val="00AA4B9E"/>
    <w:rsid w:val="00AC0133"/>
    <w:rsid w:val="00AC2B6E"/>
    <w:rsid w:val="00AF1C9B"/>
    <w:rsid w:val="00B435EF"/>
    <w:rsid w:val="00B43964"/>
    <w:rsid w:val="00B47DFF"/>
    <w:rsid w:val="00B6488C"/>
    <w:rsid w:val="00B66511"/>
    <w:rsid w:val="00B73561"/>
    <w:rsid w:val="00B8789B"/>
    <w:rsid w:val="00BA076C"/>
    <w:rsid w:val="00BB4A82"/>
    <w:rsid w:val="00BB5505"/>
    <w:rsid w:val="00BB58E9"/>
    <w:rsid w:val="00BC1783"/>
    <w:rsid w:val="00BC7A55"/>
    <w:rsid w:val="00BE48ED"/>
    <w:rsid w:val="00BF4983"/>
    <w:rsid w:val="00C06258"/>
    <w:rsid w:val="00C154BD"/>
    <w:rsid w:val="00C17257"/>
    <w:rsid w:val="00C23EE1"/>
    <w:rsid w:val="00C5510C"/>
    <w:rsid w:val="00C632F4"/>
    <w:rsid w:val="00CC1C05"/>
    <w:rsid w:val="00CC5B47"/>
    <w:rsid w:val="00CD485D"/>
    <w:rsid w:val="00CE7BA6"/>
    <w:rsid w:val="00CF3A05"/>
    <w:rsid w:val="00CF52EE"/>
    <w:rsid w:val="00CF64D7"/>
    <w:rsid w:val="00D27220"/>
    <w:rsid w:val="00D41BF7"/>
    <w:rsid w:val="00D46816"/>
    <w:rsid w:val="00D510FA"/>
    <w:rsid w:val="00D668B2"/>
    <w:rsid w:val="00D72462"/>
    <w:rsid w:val="00D76BC0"/>
    <w:rsid w:val="00D84FAB"/>
    <w:rsid w:val="00DA1D2D"/>
    <w:rsid w:val="00DE3921"/>
    <w:rsid w:val="00DF1DFC"/>
    <w:rsid w:val="00E16467"/>
    <w:rsid w:val="00E25908"/>
    <w:rsid w:val="00E32A39"/>
    <w:rsid w:val="00E32DF2"/>
    <w:rsid w:val="00E35D9F"/>
    <w:rsid w:val="00E5239D"/>
    <w:rsid w:val="00E667F0"/>
    <w:rsid w:val="00E73AC0"/>
    <w:rsid w:val="00E96454"/>
    <w:rsid w:val="00EA1A4C"/>
    <w:rsid w:val="00EB0419"/>
    <w:rsid w:val="00EC21FE"/>
    <w:rsid w:val="00ED4ED4"/>
    <w:rsid w:val="00ED7636"/>
    <w:rsid w:val="00EE1BF8"/>
    <w:rsid w:val="00EE4420"/>
    <w:rsid w:val="00EE75B8"/>
    <w:rsid w:val="00EF17A0"/>
    <w:rsid w:val="00F37852"/>
    <w:rsid w:val="00FB1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DABEB"/>
  <w15:chartTrackingRefBased/>
  <w15:docId w15:val="{4F8C08F2-34FD-FB4B-AE59-022078106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1E92DF"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60"/>
      <w:contextualSpacing/>
      <w:outlineLvl w:val="0"/>
    </w:pPr>
    <w:rPr>
      <w:rFonts w:asciiTheme="majorHAnsi" w:eastAsiaTheme="majorEastAsia" w:hAnsiTheme="majorHAnsi" w:cstheme="majorBidi"/>
      <w:b/>
      <w:color w:val="1873B1" w:themeColor="text2" w:themeTint="E6"/>
      <w:sz w:val="44"/>
      <w:szCs w:val="32"/>
    </w:rPr>
  </w:style>
  <w:style w:type="paragraph" w:styleId="Heading2">
    <w:name w:val="heading 2"/>
    <w:basedOn w:val="Normal"/>
    <w:next w:val="Normal"/>
    <w:link w:val="Heading2Char"/>
    <w:uiPriority w:val="9"/>
    <w:unhideWhenUsed/>
    <w:qFormat/>
    <w:rsid w:val="00E35D9F"/>
    <w:pPr>
      <w:keepNext/>
      <w:keepLines/>
      <w:spacing w:before="40" w:after="0"/>
      <w:outlineLvl w:val="1"/>
    </w:pPr>
    <w:rPr>
      <w:rFonts w:asciiTheme="majorHAnsi" w:eastAsiaTheme="majorEastAsia" w:hAnsiTheme="majorHAnsi" w:cstheme="majorBidi"/>
      <w:color w:val="032348" w:themeColor="accent1" w:themeShade="BF"/>
      <w:sz w:val="26"/>
      <w:szCs w:val="26"/>
    </w:rPr>
  </w:style>
  <w:style w:type="paragraph" w:styleId="Heading3">
    <w:name w:val="heading 3"/>
    <w:basedOn w:val="Normal"/>
    <w:next w:val="Normal"/>
    <w:link w:val="Heading3Char"/>
    <w:uiPriority w:val="9"/>
    <w:unhideWhenUsed/>
    <w:qFormat/>
    <w:rsid w:val="00E35D9F"/>
    <w:pPr>
      <w:keepNext/>
      <w:keepLines/>
      <w:spacing w:before="40" w:after="0"/>
      <w:outlineLvl w:val="2"/>
    </w:pPr>
    <w:rPr>
      <w:rFonts w:asciiTheme="majorHAnsi" w:eastAsiaTheme="majorEastAsia" w:hAnsiTheme="majorHAnsi" w:cstheme="majorBidi"/>
      <w:color w:val="021730" w:themeColor="accent1" w:themeShade="7F"/>
    </w:rPr>
  </w:style>
  <w:style w:type="paragraph" w:styleId="Heading4">
    <w:name w:val="heading 4"/>
    <w:basedOn w:val="Normal"/>
    <w:next w:val="Normal"/>
    <w:uiPriority w:val="9"/>
    <w:unhideWhenUsed/>
    <w:qFormat/>
    <w:pPr>
      <w:keepNext/>
      <w:keepLines/>
      <w:spacing w:before="340" w:after="120"/>
      <w:contextualSpacing/>
      <w:outlineLvl w:val="3"/>
    </w:pPr>
    <w:rPr>
      <w:rFonts w:asciiTheme="majorHAnsi" w:eastAsiaTheme="majorEastAsia" w:hAnsiTheme="majorHAnsi" w:cstheme="majorBidi"/>
      <w:iCs/>
      <w:color w:val="052F61" w:themeColor="accent1"/>
    </w:rPr>
  </w:style>
  <w:style w:type="paragraph" w:styleId="Heading5">
    <w:name w:val="heading 5"/>
    <w:basedOn w:val="Normal"/>
    <w:next w:val="Normal"/>
    <w:link w:val="Heading5Char"/>
    <w:uiPriority w:val="9"/>
    <w:unhideWhenUsed/>
    <w:qFormat/>
    <w:pPr>
      <w:keepNext/>
      <w:keepLines/>
      <w:spacing w:before="340" w:after="120"/>
      <w:contextualSpacing/>
      <w:outlineLvl w:val="4"/>
    </w:pPr>
    <w:rPr>
      <w:rFonts w:asciiTheme="majorHAnsi" w:eastAsiaTheme="majorEastAsia" w:hAnsiTheme="majorHAnsi" w:cstheme="majorBidi"/>
      <w:i/>
      <w:color w:val="052F61" w:themeColor="accent1"/>
    </w:rPr>
  </w:style>
  <w:style w:type="paragraph" w:styleId="Heading6">
    <w:name w:val="heading 6"/>
    <w:basedOn w:val="Normal"/>
    <w:next w:val="Normal"/>
    <w:link w:val="Heading6Char"/>
    <w:uiPriority w:val="9"/>
    <w:unhideWhenUsed/>
    <w:qFormat/>
    <w:pPr>
      <w:keepNext/>
      <w:keepLines/>
      <w:spacing w:before="340" w:after="120"/>
      <w:contextualSpacing/>
      <w:outlineLvl w:val="5"/>
    </w:pPr>
    <w:rPr>
      <w:rFonts w:asciiTheme="majorHAnsi" w:eastAsiaTheme="majorEastAsia" w:hAnsiTheme="majorHAnsi" w:cstheme="majorBidi"/>
      <w:b/>
      <w:color w:val="052F61" w:themeColor="accent1"/>
      <w:sz w:val="20"/>
    </w:rPr>
  </w:style>
  <w:style w:type="paragraph" w:styleId="Heading7">
    <w:name w:val="heading 7"/>
    <w:basedOn w:val="Normal"/>
    <w:next w:val="Normal"/>
    <w:link w:val="Heading7Char"/>
    <w:uiPriority w:val="9"/>
    <w:semiHidden/>
    <w:unhideWhenUsed/>
    <w:qFormat/>
    <w:pPr>
      <w:keepNext/>
      <w:keepLines/>
      <w:spacing w:before="340" w:after="120"/>
      <w:contextualSpacing/>
      <w:outlineLvl w:val="6"/>
    </w:pPr>
    <w:rPr>
      <w:rFonts w:asciiTheme="majorHAnsi" w:eastAsiaTheme="majorEastAsia" w:hAnsiTheme="majorHAnsi" w:cstheme="majorBidi"/>
      <w:b/>
      <w:i/>
      <w:iCs/>
      <w:color w:val="052F61" w:themeColor="accent1"/>
      <w:sz w:val="20"/>
    </w:rPr>
  </w:style>
  <w:style w:type="paragraph" w:styleId="Heading8">
    <w:name w:val="heading 8"/>
    <w:basedOn w:val="Normal"/>
    <w:next w:val="Normal"/>
    <w:link w:val="Heading8Char"/>
    <w:uiPriority w:val="9"/>
    <w:semiHidden/>
    <w:unhideWhenUsed/>
    <w:qFormat/>
    <w:pPr>
      <w:keepNext/>
      <w:keepLines/>
      <w:spacing w:before="340" w:after="120"/>
      <w:contextualSpacing/>
      <w:outlineLvl w:val="7"/>
    </w:pPr>
    <w:rPr>
      <w:rFonts w:asciiTheme="majorHAnsi" w:eastAsiaTheme="majorEastAsia" w:hAnsiTheme="majorHAnsi" w:cstheme="majorBidi"/>
      <w:color w:val="052F61" w:themeColor="accent1"/>
      <w:sz w:val="20"/>
      <w:szCs w:val="21"/>
    </w:rPr>
  </w:style>
  <w:style w:type="paragraph" w:styleId="Heading9">
    <w:name w:val="heading 9"/>
    <w:basedOn w:val="Normal"/>
    <w:next w:val="Normal"/>
    <w:link w:val="Heading9Char"/>
    <w:uiPriority w:val="9"/>
    <w:semiHidden/>
    <w:unhideWhenUsed/>
    <w:qFormat/>
    <w:pPr>
      <w:keepNext/>
      <w:keepLines/>
      <w:spacing w:before="340" w:after="120"/>
      <w:contextualSpacing/>
      <w:outlineLvl w:val="8"/>
    </w:pPr>
    <w:rPr>
      <w:rFonts w:asciiTheme="majorHAnsi" w:eastAsiaTheme="majorEastAsia" w:hAnsiTheme="majorHAnsi" w:cstheme="majorBidi"/>
      <w:i/>
      <w:iCs/>
      <w:color w:val="052F61" w:themeColor="accent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pPr>
      <w:pBdr>
        <w:bottom w:val="single" w:sz="48" w:space="22" w:color="052F61" w:themeColor="accent1"/>
      </w:pBdr>
      <w:spacing w:after="400" w:line="240" w:lineRule="auto"/>
      <w:contextualSpacing/>
    </w:pPr>
    <w:rPr>
      <w:rFonts w:asciiTheme="majorHAnsi" w:eastAsiaTheme="majorEastAsia" w:hAnsiTheme="majorHAnsi" w:cstheme="majorBidi"/>
      <w:b/>
      <w:color w:val="1873B1" w:themeColor="text2" w:themeTint="E6"/>
      <w:kern w:val="28"/>
      <w:sz w:val="60"/>
      <w:szCs w:val="56"/>
    </w:rPr>
  </w:style>
  <w:style w:type="character" w:customStyle="1" w:styleId="TitleChar">
    <w:name w:val="Title Char"/>
    <w:basedOn w:val="DefaultParagraphFont"/>
    <w:link w:val="Title"/>
    <w:uiPriority w:val="1"/>
    <w:rPr>
      <w:rFonts w:asciiTheme="majorHAnsi" w:eastAsiaTheme="majorEastAsia" w:hAnsiTheme="majorHAnsi" w:cstheme="majorBidi"/>
      <w:b/>
      <w:color w:val="1873B1" w:themeColor="text2" w:themeTint="E6"/>
      <w:kern w:val="28"/>
      <w:sz w:val="60"/>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1873B1" w:themeColor="text2" w:themeTint="E6"/>
      <w:sz w:val="44"/>
      <w:szCs w:val="32"/>
    </w:rPr>
  </w:style>
  <w:style w:type="character" w:customStyle="1" w:styleId="Heading5Char">
    <w:name w:val="Heading 5 Char"/>
    <w:basedOn w:val="DefaultParagraphFont"/>
    <w:link w:val="Heading5"/>
    <w:uiPriority w:val="9"/>
    <w:rPr>
      <w:rFonts w:asciiTheme="majorHAnsi" w:eastAsiaTheme="majorEastAsia" w:hAnsiTheme="majorHAnsi" w:cstheme="majorBidi"/>
      <w:i/>
      <w:color w:val="052F61" w:themeColor="accent1"/>
    </w:rPr>
  </w:style>
  <w:style w:type="character" w:customStyle="1" w:styleId="Heading6Char">
    <w:name w:val="Heading 6 Char"/>
    <w:basedOn w:val="DefaultParagraphFont"/>
    <w:link w:val="Heading6"/>
    <w:uiPriority w:val="9"/>
    <w:rPr>
      <w:rFonts w:asciiTheme="majorHAnsi" w:eastAsiaTheme="majorEastAsia" w:hAnsiTheme="majorHAnsi" w:cstheme="majorBidi"/>
      <w:b/>
      <w:color w:val="052F61" w:themeColor="accent1"/>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052F61"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52F61" w:themeColor="accent1"/>
      <w:sz w:val="2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52F61" w:themeColor="accent1"/>
      <w:sz w:val="20"/>
      <w:szCs w:val="21"/>
    </w:rPr>
  </w:style>
  <w:style w:type="paragraph" w:styleId="Subtitle">
    <w:name w:val="Subtitle"/>
    <w:basedOn w:val="Normal"/>
    <w:link w:val="SubtitleChar"/>
    <w:uiPriority w:val="11"/>
    <w:semiHidden/>
    <w:unhideWhenUsed/>
    <w:qFormat/>
    <w:pPr>
      <w:numPr>
        <w:ilvl w:val="1"/>
      </w:numPr>
      <w:spacing w:after="480"/>
      <w:contextualSpacing/>
    </w:pPr>
    <w:rPr>
      <w:rFonts w:eastAsiaTheme="minorEastAsia"/>
      <w:color w:val="052F61" w:themeColor="accent1"/>
      <w:sz w:val="34"/>
      <w:szCs w:val="22"/>
    </w:rPr>
  </w:style>
  <w:style w:type="character" w:customStyle="1" w:styleId="SubtitleChar">
    <w:name w:val="Subtitle Char"/>
    <w:basedOn w:val="DefaultParagraphFont"/>
    <w:link w:val="Subtitle"/>
    <w:uiPriority w:val="11"/>
    <w:semiHidden/>
    <w:rPr>
      <w:rFonts w:eastAsiaTheme="minorEastAsia"/>
      <w:color w:val="052F61" w:themeColor="accent1"/>
      <w:sz w:val="34"/>
      <w:szCs w:val="22"/>
    </w:rPr>
  </w:style>
  <w:style w:type="character" w:styleId="SubtleEmphasis">
    <w:name w:val="Subtle Emphasis"/>
    <w:basedOn w:val="DefaultParagraphFont"/>
    <w:uiPriority w:val="19"/>
    <w:semiHidden/>
    <w:unhideWhenUsed/>
    <w:qFormat/>
    <w:rPr>
      <w:i/>
      <w:iCs/>
      <w:color w:val="1E92DF" w:themeColor="text2" w:themeTint="BF"/>
    </w:rPr>
  </w:style>
  <w:style w:type="character" w:styleId="IntenseEmphasis">
    <w:name w:val="Intense Emphasis"/>
    <w:basedOn w:val="DefaultParagraphFont"/>
    <w:uiPriority w:val="21"/>
    <w:semiHidden/>
    <w:unhideWhenUsed/>
    <w:qFormat/>
    <w:rPr>
      <w:b/>
      <w:i/>
      <w:iCs/>
      <w:color w:val="1873B1" w:themeColor="text2" w:themeTint="E6"/>
    </w:rPr>
  </w:style>
  <w:style w:type="character" w:styleId="Strong">
    <w:name w:val="Strong"/>
    <w:basedOn w:val="DefaultParagraphFont"/>
    <w:uiPriority w:val="22"/>
    <w:semiHidden/>
    <w:unhideWhenUsed/>
    <w:qFormat/>
    <w:rPr>
      <w:b/>
      <w:bCs/>
      <w:color w:val="1E92DF" w:themeColor="text2" w:themeTint="BF"/>
    </w:rPr>
  </w:style>
  <w:style w:type="paragraph" w:styleId="Quote">
    <w:name w:val="Quote"/>
    <w:basedOn w:val="Normal"/>
    <w:next w:val="Normal"/>
    <w:link w:val="QuoteChar"/>
    <w:uiPriority w:val="29"/>
    <w:semiHidden/>
    <w:unhideWhenUsed/>
    <w:qFormat/>
    <w:pPr>
      <w:spacing w:before="320" w:after="320"/>
    </w:pPr>
    <w:rPr>
      <w:i/>
      <w:iCs/>
      <w:sz w:val="34"/>
    </w:rPr>
  </w:style>
  <w:style w:type="character" w:customStyle="1" w:styleId="QuoteChar">
    <w:name w:val="Quote Char"/>
    <w:basedOn w:val="DefaultParagraphFont"/>
    <w:link w:val="Quote"/>
    <w:uiPriority w:val="29"/>
    <w:semiHidden/>
    <w:rPr>
      <w:i/>
      <w:iCs/>
      <w:sz w:val="34"/>
    </w:rPr>
  </w:style>
  <w:style w:type="paragraph" w:styleId="IntenseQuote">
    <w:name w:val="Intense Quote"/>
    <w:basedOn w:val="Normal"/>
    <w:next w:val="Normal"/>
    <w:link w:val="IntenseQuoteChar"/>
    <w:uiPriority w:val="30"/>
    <w:semiHidden/>
    <w:unhideWhenUsed/>
    <w:qFormat/>
    <w:pPr>
      <w:spacing w:before="320" w:after="320"/>
    </w:pPr>
    <w:rPr>
      <w:b/>
      <w:i/>
      <w:iCs/>
      <w:color w:val="1873B1" w:themeColor="text2" w:themeTint="E6"/>
      <w:sz w:val="34"/>
    </w:rPr>
  </w:style>
  <w:style w:type="character" w:customStyle="1" w:styleId="IntenseQuoteChar">
    <w:name w:val="Intense Quote Char"/>
    <w:basedOn w:val="DefaultParagraphFont"/>
    <w:link w:val="IntenseQuote"/>
    <w:uiPriority w:val="30"/>
    <w:semiHidden/>
    <w:rPr>
      <w:b/>
      <w:i/>
      <w:iCs/>
      <w:color w:val="1873B1" w:themeColor="text2" w:themeTint="E6"/>
      <w:sz w:val="34"/>
    </w:rPr>
  </w:style>
  <w:style w:type="character" w:styleId="SubtleReference">
    <w:name w:val="Subtle Reference"/>
    <w:basedOn w:val="DefaultParagraphFont"/>
    <w:uiPriority w:val="31"/>
    <w:semiHidden/>
    <w:unhideWhenUsed/>
    <w:qFormat/>
    <w:rPr>
      <w:caps/>
      <w:smallCaps w:val="0"/>
      <w:color w:val="1E92DF" w:themeColor="text2" w:themeTint="BF"/>
    </w:rPr>
  </w:style>
  <w:style w:type="character" w:styleId="IntenseReference">
    <w:name w:val="Intense Reference"/>
    <w:basedOn w:val="DefaultParagraphFont"/>
    <w:uiPriority w:val="32"/>
    <w:semiHidden/>
    <w:unhideWhenUsed/>
    <w:qFormat/>
    <w:rPr>
      <w:b/>
      <w:bCs/>
      <w:caps/>
      <w:smallCaps w:val="0"/>
      <w:color w:val="1E92DF" w:themeColor="text2" w:themeTint="BF"/>
      <w:spacing w:val="0"/>
    </w:rPr>
  </w:style>
  <w:style w:type="paragraph" w:styleId="Caption">
    <w:name w:val="caption"/>
    <w:basedOn w:val="Normal"/>
    <w:next w:val="Normal"/>
    <w:uiPriority w:val="35"/>
    <w:semiHidden/>
    <w:unhideWhenUsed/>
    <w:qFormat/>
    <w:pPr>
      <w:spacing w:after="200" w:line="240" w:lineRule="auto"/>
    </w:pPr>
    <w:rPr>
      <w:i/>
      <w:iCs/>
      <w:sz w:val="20"/>
      <w:szCs w:val="18"/>
    </w:rPr>
  </w:style>
  <w:style w:type="paragraph" w:styleId="TOCHeading">
    <w:name w:val="TOC Heading"/>
    <w:basedOn w:val="Heading1"/>
    <w:next w:val="Normal"/>
    <w:uiPriority w:val="39"/>
    <w:unhideWhenUsed/>
    <w:qFormat/>
    <w:pPr>
      <w:outlineLvl w:val="9"/>
    </w:pPr>
  </w:style>
  <w:style w:type="character" w:styleId="PlaceholderText">
    <w:name w:val="Placeholder Text"/>
    <w:basedOn w:val="DefaultParagraphFont"/>
    <w:uiPriority w:val="99"/>
    <w:semiHidden/>
    <w:rPr>
      <w:color w:val="808080"/>
    </w:rPr>
  </w:style>
  <w:style w:type="character" w:styleId="BookTitle">
    <w:name w:val="Book Title"/>
    <w:basedOn w:val="DefaultParagraphFont"/>
    <w:uiPriority w:val="33"/>
    <w:semiHidden/>
    <w:unhideWhenUsed/>
    <w:rPr>
      <w:b w:val="0"/>
      <w:bCs/>
      <w:i w:val="0"/>
      <w:iCs/>
      <w:spacing w:val="0"/>
      <w:u w:val="single"/>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customStyle="1" w:styleId="p1">
    <w:name w:val="p1"/>
    <w:basedOn w:val="Normal"/>
    <w:rsid w:val="00E35D9F"/>
    <w:pPr>
      <w:spacing w:after="180" w:line="240" w:lineRule="auto"/>
    </w:pPr>
    <w:rPr>
      <w:rFonts w:ascii="Ginto Copilot Variable" w:eastAsia="Times New Roman" w:hAnsi="Ginto Copilot Variable" w:cs="Times New Roman"/>
      <w:color w:val="26221F"/>
      <w:sz w:val="23"/>
      <w:szCs w:val="23"/>
      <w:lang w:eastAsia="en-US"/>
    </w:rPr>
  </w:style>
  <w:style w:type="character" w:customStyle="1" w:styleId="s1">
    <w:name w:val="s1"/>
    <w:basedOn w:val="DefaultParagraphFont"/>
    <w:rsid w:val="00E35D9F"/>
    <w:rPr>
      <w:spacing w:val="2"/>
    </w:rPr>
  </w:style>
  <w:style w:type="character" w:customStyle="1" w:styleId="Heading2Char">
    <w:name w:val="Heading 2 Char"/>
    <w:basedOn w:val="DefaultParagraphFont"/>
    <w:link w:val="Heading2"/>
    <w:uiPriority w:val="9"/>
    <w:rsid w:val="00E35D9F"/>
    <w:rPr>
      <w:rFonts w:asciiTheme="majorHAnsi" w:eastAsiaTheme="majorEastAsia" w:hAnsiTheme="majorHAnsi" w:cstheme="majorBidi"/>
      <w:color w:val="032348" w:themeColor="accent1" w:themeShade="BF"/>
      <w:sz w:val="26"/>
      <w:szCs w:val="26"/>
    </w:rPr>
  </w:style>
  <w:style w:type="paragraph" w:customStyle="1" w:styleId="li1">
    <w:name w:val="li1"/>
    <w:basedOn w:val="Normal"/>
    <w:rsid w:val="00E35D9F"/>
    <w:pPr>
      <w:spacing w:before="60" w:after="150" w:line="240" w:lineRule="auto"/>
    </w:pPr>
    <w:rPr>
      <w:rFonts w:ascii="Ginto Copilot Variable" w:eastAsia="Times New Roman" w:hAnsi="Ginto Copilot Variable" w:cs="Times New Roman"/>
      <w:color w:val="26221F"/>
      <w:sz w:val="23"/>
      <w:szCs w:val="23"/>
      <w:lang w:eastAsia="en-US"/>
    </w:rPr>
  </w:style>
  <w:style w:type="paragraph" w:customStyle="1" w:styleId="li2">
    <w:name w:val="li2"/>
    <w:basedOn w:val="Normal"/>
    <w:rsid w:val="00E35D9F"/>
    <w:pPr>
      <w:spacing w:after="150" w:line="240" w:lineRule="auto"/>
    </w:pPr>
    <w:rPr>
      <w:rFonts w:ascii="Ginto Copilot Variable" w:eastAsia="Times New Roman" w:hAnsi="Ginto Copilot Variable" w:cs="Times New Roman"/>
      <w:color w:val="26221F"/>
      <w:sz w:val="23"/>
      <w:szCs w:val="23"/>
      <w:lang w:eastAsia="en-US"/>
    </w:rPr>
  </w:style>
  <w:style w:type="paragraph" w:customStyle="1" w:styleId="li3">
    <w:name w:val="li3"/>
    <w:basedOn w:val="Normal"/>
    <w:rsid w:val="00E35D9F"/>
    <w:pPr>
      <w:spacing w:after="210" w:line="240" w:lineRule="auto"/>
    </w:pPr>
    <w:rPr>
      <w:rFonts w:ascii="Ginto Copilot Variable" w:eastAsia="Times New Roman" w:hAnsi="Ginto Copilot Variable" w:cs="Times New Roman"/>
      <w:color w:val="26221F"/>
      <w:sz w:val="23"/>
      <w:szCs w:val="23"/>
      <w:lang w:eastAsia="en-US"/>
    </w:rPr>
  </w:style>
  <w:style w:type="character" w:customStyle="1" w:styleId="Heading3Char">
    <w:name w:val="Heading 3 Char"/>
    <w:basedOn w:val="DefaultParagraphFont"/>
    <w:link w:val="Heading3"/>
    <w:uiPriority w:val="9"/>
    <w:rsid w:val="00E35D9F"/>
    <w:rPr>
      <w:rFonts w:asciiTheme="majorHAnsi" w:eastAsiaTheme="majorEastAsia" w:hAnsiTheme="majorHAnsi" w:cstheme="majorBidi"/>
      <w:color w:val="021730" w:themeColor="accent1" w:themeShade="7F"/>
    </w:rPr>
  </w:style>
  <w:style w:type="paragraph" w:styleId="ListParagraph">
    <w:name w:val="List Paragraph"/>
    <w:basedOn w:val="Normal"/>
    <w:uiPriority w:val="34"/>
    <w:unhideWhenUsed/>
    <w:qFormat/>
    <w:rsid w:val="00E35D9F"/>
    <w:pPr>
      <w:ind w:left="720"/>
      <w:contextualSpacing/>
    </w:pPr>
  </w:style>
  <w:style w:type="character" w:customStyle="1" w:styleId="apple-converted-space">
    <w:name w:val="apple-converted-space"/>
    <w:basedOn w:val="DefaultParagraphFont"/>
    <w:rsid w:val="00765318"/>
  </w:style>
  <w:style w:type="character" w:customStyle="1" w:styleId="s2">
    <w:name w:val="s2"/>
    <w:basedOn w:val="DefaultParagraphFont"/>
    <w:rsid w:val="00174D61"/>
    <w:rPr>
      <w:spacing w:val="2"/>
    </w:rPr>
  </w:style>
  <w:style w:type="paragraph" w:customStyle="1" w:styleId="li4">
    <w:name w:val="li4"/>
    <w:basedOn w:val="Normal"/>
    <w:rsid w:val="00174D61"/>
    <w:pPr>
      <w:spacing w:after="210" w:line="240" w:lineRule="auto"/>
    </w:pPr>
    <w:rPr>
      <w:rFonts w:ascii="Ginto Copilot Variable" w:eastAsia="Times New Roman" w:hAnsi="Ginto Copilot Variable" w:cs="Times New Roman"/>
      <w:color w:val="26221F"/>
      <w:sz w:val="23"/>
      <w:szCs w:val="23"/>
      <w:lang w:eastAsia="en-US"/>
    </w:rPr>
  </w:style>
  <w:style w:type="character" w:customStyle="1" w:styleId="s3">
    <w:name w:val="s3"/>
    <w:basedOn w:val="DefaultParagraphFont"/>
    <w:rsid w:val="00EE4420"/>
    <w:rPr>
      <w:rFonts w:ascii="Ginto Copilot Variable" w:hAnsi="Ginto Copilot Variable" w:hint="default"/>
      <w:spacing w:val="2"/>
      <w:sz w:val="23"/>
      <w:szCs w:val="23"/>
    </w:rPr>
  </w:style>
  <w:style w:type="paragraph" w:customStyle="1" w:styleId="p2">
    <w:name w:val="p2"/>
    <w:basedOn w:val="Normal"/>
    <w:rsid w:val="00BA076C"/>
    <w:pPr>
      <w:spacing w:after="180" w:line="240" w:lineRule="auto"/>
    </w:pPr>
    <w:rPr>
      <w:rFonts w:ascii="Ginto Copilot Variable" w:eastAsia="Times New Roman" w:hAnsi="Ginto Copilot Variable" w:cs="Times New Roman"/>
      <w:color w:val="26221F"/>
      <w:sz w:val="23"/>
      <w:szCs w:val="23"/>
      <w:lang w:eastAsia="en-US"/>
    </w:rPr>
  </w:style>
  <w:style w:type="paragraph" w:customStyle="1" w:styleId="p3">
    <w:name w:val="p3"/>
    <w:basedOn w:val="Normal"/>
    <w:rsid w:val="00BA076C"/>
    <w:pPr>
      <w:spacing w:before="60" w:after="90" w:line="240" w:lineRule="auto"/>
    </w:pPr>
    <w:rPr>
      <w:rFonts w:ascii="Ginto Copilot Variable" w:eastAsia="Times New Roman" w:hAnsi="Ginto Copilot Variable" w:cs="Times New Roman"/>
      <w:color w:val="26221F"/>
      <w:sz w:val="27"/>
      <w:szCs w:val="27"/>
      <w:lang w:eastAsia="en-US"/>
    </w:rPr>
  </w:style>
  <w:style w:type="paragraph" w:customStyle="1" w:styleId="li5">
    <w:name w:val="li5"/>
    <w:basedOn w:val="Normal"/>
    <w:rsid w:val="00BA076C"/>
    <w:pPr>
      <w:spacing w:after="150" w:line="240" w:lineRule="auto"/>
    </w:pPr>
    <w:rPr>
      <w:rFonts w:ascii="Ginto Copilot Variable" w:eastAsia="Times New Roman" w:hAnsi="Ginto Copilot Variable" w:cs="Times New Roman"/>
      <w:color w:val="26221F"/>
      <w:sz w:val="23"/>
      <w:szCs w:val="23"/>
      <w:lang w:eastAsia="en-US"/>
    </w:rPr>
  </w:style>
  <w:style w:type="paragraph" w:customStyle="1" w:styleId="li6">
    <w:name w:val="li6"/>
    <w:basedOn w:val="Normal"/>
    <w:rsid w:val="00BA076C"/>
    <w:pPr>
      <w:spacing w:after="210" w:line="240" w:lineRule="auto"/>
    </w:pPr>
    <w:rPr>
      <w:rFonts w:ascii="Ginto Copilot Variable" w:eastAsia="Times New Roman" w:hAnsi="Ginto Copilot Variable" w:cs="Times New Roman"/>
      <w:color w:val="26221F"/>
      <w:sz w:val="23"/>
      <w:szCs w:val="23"/>
      <w:lang w:eastAsia="en-US"/>
    </w:rPr>
  </w:style>
  <w:style w:type="paragraph" w:styleId="Revision">
    <w:name w:val="Revision"/>
    <w:hidden/>
    <w:uiPriority w:val="99"/>
    <w:semiHidden/>
    <w:rsid w:val="003C5B61"/>
    <w:pPr>
      <w:spacing w:after="0" w:line="240" w:lineRule="auto"/>
    </w:pPr>
  </w:style>
  <w:style w:type="paragraph" w:styleId="FootnoteText">
    <w:name w:val="footnote text"/>
    <w:basedOn w:val="Normal"/>
    <w:link w:val="FootnoteTextChar"/>
    <w:uiPriority w:val="99"/>
    <w:semiHidden/>
    <w:unhideWhenUsed/>
    <w:rsid w:val="00DF1D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F1DFC"/>
    <w:rPr>
      <w:sz w:val="20"/>
      <w:szCs w:val="20"/>
    </w:rPr>
  </w:style>
  <w:style w:type="character" w:styleId="FootnoteReference">
    <w:name w:val="footnote reference"/>
    <w:basedOn w:val="DefaultParagraphFont"/>
    <w:uiPriority w:val="99"/>
    <w:semiHidden/>
    <w:unhideWhenUsed/>
    <w:rsid w:val="00DF1DFC"/>
    <w:rPr>
      <w:vertAlign w:val="superscript"/>
    </w:rPr>
  </w:style>
  <w:style w:type="paragraph" w:styleId="NoSpacing">
    <w:name w:val="No Spacing"/>
    <w:link w:val="NoSpacingChar"/>
    <w:uiPriority w:val="1"/>
    <w:qFormat/>
    <w:rsid w:val="00653506"/>
    <w:pPr>
      <w:spacing w:after="0" w:line="240" w:lineRule="auto"/>
    </w:pPr>
    <w:rPr>
      <w:rFonts w:eastAsiaTheme="minorEastAsia"/>
      <w:color w:val="auto"/>
      <w:sz w:val="22"/>
      <w:szCs w:val="22"/>
      <w:lang w:eastAsia="zh-CN"/>
    </w:rPr>
  </w:style>
  <w:style w:type="character" w:customStyle="1" w:styleId="NoSpacingChar">
    <w:name w:val="No Spacing Char"/>
    <w:basedOn w:val="DefaultParagraphFont"/>
    <w:link w:val="NoSpacing"/>
    <w:uiPriority w:val="1"/>
    <w:rsid w:val="00653506"/>
    <w:rPr>
      <w:rFonts w:eastAsiaTheme="minorEastAsia"/>
      <w:color w:val="auto"/>
      <w:sz w:val="22"/>
      <w:szCs w:val="22"/>
      <w:lang w:eastAsia="zh-CN"/>
    </w:rPr>
  </w:style>
  <w:style w:type="paragraph" w:styleId="TOC1">
    <w:name w:val="toc 1"/>
    <w:basedOn w:val="Normal"/>
    <w:next w:val="Normal"/>
    <w:autoRedefine/>
    <w:uiPriority w:val="39"/>
    <w:unhideWhenUsed/>
    <w:rsid w:val="00AA1D3C"/>
    <w:pPr>
      <w:spacing w:before="240" w:after="120"/>
    </w:pPr>
    <w:rPr>
      <w:b/>
      <w:bCs/>
      <w:sz w:val="20"/>
      <w:szCs w:val="20"/>
    </w:rPr>
  </w:style>
  <w:style w:type="paragraph" w:styleId="TOC2">
    <w:name w:val="toc 2"/>
    <w:basedOn w:val="Normal"/>
    <w:next w:val="Normal"/>
    <w:autoRedefine/>
    <w:uiPriority w:val="39"/>
    <w:unhideWhenUsed/>
    <w:rsid w:val="00AA1D3C"/>
    <w:pPr>
      <w:spacing w:before="120" w:after="0"/>
      <w:ind w:left="240"/>
    </w:pPr>
    <w:rPr>
      <w:i/>
      <w:iCs/>
      <w:sz w:val="20"/>
      <w:szCs w:val="20"/>
    </w:rPr>
  </w:style>
  <w:style w:type="paragraph" w:styleId="TOC3">
    <w:name w:val="toc 3"/>
    <w:basedOn w:val="Normal"/>
    <w:next w:val="Normal"/>
    <w:autoRedefine/>
    <w:uiPriority w:val="39"/>
    <w:unhideWhenUsed/>
    <w:rsid w:val="00AA1D3C"/>
    <w:pPr>
      <w:spacing w:after="0"/>
      <w:ind w:left="480"/>
    </w:pPr>
    <w:rPr>
      <w:sz w:val="20"/>
      <w:szCs w:val="20"/>
    </w:rPr>
  </w:style>
  <w:style w:type="character" w:styleId="Hyperlink">
    <w:name w:val="Hyperlink"/>
    <w:basedOn w:val="DefaultParagraphFont"/>
    <w:uiPriority w:val="99"/>
    <w:unhideWhenUsed/>
    <w:rsid w:val="00AA1D3C"/>
    <w:rPr>
      <w:color w:val="0D2E46" w:themeColor="hyperlink"/>
      <w:u w:val="single"/>
    </w:rPr>
  </w:style>
  <w:style w:type="paragraph" w:styleId="TOC4">
    <w:name w:val="toc 4"/>
    <w:basedOn w:val="Normal"/>
    <w:next w:val="Normal"/>
    <w:autoRedefine/>
    <w:uiPriority w:val="39"/>
    <w:semiHidden/>
    <w:unhideWhenUsed/>
    <w:rsid w:val="00AA1D3C"/>
    <w:pPr>
      <w:spacing w:after="0"/>
      <w:ind w:left="720"/>
    </w:pPr>
    <w:rPr>
      <w:sz w:val="20"/>
      <w:szCs w:val="20"/>
    </w:rPr>
  </w:style>
  <w:style w:type="paragraph" w:styleId="TOC5">
    <w:name w:val="toc 5"/>
    <w:basedOn w:val="Normal"/>
    <w:next w:val="Normal"/>
    <w:autoRedefine/>
    <w:uiPriority w:val="39"/>
    <w:semiHidden/>
    <w:unhideWhenUsed/>
    <w:rsid w:val="00AA1D3C"/>
    <w:pPr>
      <w:spacing w:after="0"/>
      <w:ind w:left="960"/>
    </w:pPr>
    <w:rPr>
      <w:sz w:val="20"/>
      <w:szCs w:val="20"/>
    </w:rPr>
  </w:style>
  <w:style w:type="paragraph" w:styleId="TOC6">
    <w:name w:val="toc 6"/>
    <w:basedOn w:val="Normal"/>
    <w:next w:val="Normal"/>
    <w:autoRedefine/>
    <w:uiPriority w:val="39"/>
    <w:semiHidden/>
    <w:unhideWhenUsed/>
    <w:rsid w:val="00AA1D3C"/>
    <w:pPr>
      <w:spacing w:after="0"/>
      <w:ind w:left="1200"/>
    </w:pPr>
    <w:rPr>
      <w:sz w:val="20"/>
      <w:szCs w:val="20"/>
    </w:rPr>
  </w:style>
  <w:style w:type="paragraph" w:styleId="TOC7">
    <w:name w:val="toc 7"/>
    <w:basedOn w:val="Normal"/>
    <w:next w:val="Normal"/>
    <w:autoRedefine/>
    <w:uiPriority w:val="39"/>
    <w:semiHidden/>
    <w:unhideWhenUsed/>
    <w:rsid w:val="00AA1D3C"/>
    <w:pPr>
      <w:spacing w:after="0"/>
      <w:ind w:left="1440"/>
    </w:pPr>
    <w:rPr>
      <w:sz w:val="20"/>
      <w:szCs w:val="20"/>
    </w:rPr>
  </w:style>
  <w:style w:type="paragraph" w:styleId="TOC8">
    <w:name w:val="toc 8"/>
    <w:basedOn w:val="Normal"/>
    <w:next w:val="Normal"/>
    <w:autoRedefine/>
    <w:uiPriority w:val="39"/>
    <w:semiHidden/>
    <w:unhideWhenUsed/>
    <w:rsid w:val="00AA1D3C"/>
    <w:pPr>
      <w:spacing w:after="0"/>
      <w:ind w:left="1680"/>
    </w:pPr>
    <w:rPr>
      <w:sz w:val="20"/>
      <w:szCs w:val="20"/>
    </w:rPr>
  </w:style>
  <w:style w:type="paragraph" w:styleId="TOC9">
    <w:name w:val="toc 9"/>
    <w:basedOn w:val="Normal"/>
    <w:next w:val="Normal"/>
    <w:autoRedefine/>
    <w:uiPriority w:val="39"/>
    <w:semiHidden/>
    <w:unhideWhenUsed/>
    <w:rsid w:val="00AA1D3C"/>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ulm/Library/Containers/com.microsoft.Word/Data/Library/Application%20Support/Microsoft/Office/16.0/DTS/en-US%7bD604657A-6476-ED45-9185-C2D8F10C0CEA%7d/%7b7DAE2F20-ED1E-E145-B3A5-6E4DFD842890%7dtf10002069.dotx" TargetMode="External"/></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Multi-Cloud DevOps: Industry ‑Ready Professional Curriculum is a comprehensive, beginner‑friendly program designed to build strong foundational skills and real‑world engineering confidence. This curriculum blends cloud fundamentals, DevOps principles, automation workflows, and hands‑on multi‑cloud deployment practices across AWS, Azure, and Google Cloud. Each module is structured to remove overwhelm, reinforce clarity, and guide learners through practical, industry‑aligned scenarios. By integrating modern tools, CI/CD pipelines, containerization, infrastructure automation, and cloud‑native operations, the program prepares learners for real engineering environments and job‑ready responsibilities. The curriculum emphasizes step‑by‑step learning, practical labs, and professional best practices, enabling students to transition from zero experience to competent Multi‑Cloud DevOps engineers capable of contributing to enterprise‑scale systems.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AB0415-A49F-2247-BB8E-7B2DA8367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{7DAE2F20-ED1E-E145-B3A5-6E4DFD842890}tf10002069.dotx</Template>
  <TotalTime>48</TotalTime>
  <Pages>22</Pages>
  <Words>1870</Words>
  <Characters>11592</Characters>
  <Application>Microsoft Office Word</Application>
  <DocSecurity>0</DocSecurity>
  <Lines>479</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Multi-Cloud DevOps</dc:title>
  <dc:subject>Industry Ready professional curriculum</dc:subject>
  <dc:creator>Atul Matkawala</dc:creator>
  <cp:keywords/>
  <dc:description/>
  <cp:lastModifiedBy>Atul Matkawala</cp:lastModifiedBy>
  <cp:revision>47</cp:revision>
  <cp:lastPrinted>2026-01-18T06:23:00Z</cp:lastPrinted>
  <dcterms:created xsi:type="dcterms:W3CDTF">2026-01-18T06:23:00Z</dcterms:created>
  <dcterms:modified xsi:type="dcterms:W3CDTF">2026-04-14T06:40:00Z</dcterms:modified>
  <cp:category>Multi-Cloud DevOps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TF10002001</vt:lpwstr>
  </property>
</Properties>
</file>